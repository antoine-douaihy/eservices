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5"/>
        <w:tblOverlap w:val="never"/>
        <w:tblW w:w="14159" w:type="dxa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5243"/>
        <w:gridCol w:w="1702"/>
        <w:gridCol w:w="1702"/>
        <w:gridCol w:w="1531"/>
        <w:gridCol w:w="2562"/>
      </w:tblGrid>
      <w:tr w:rsidR="00857E6C" w:rsidRPr="008C590F" w14:paraId="61100DE6" w14:textId="77777777" w:rsidTr="00F74974">
        <w:trPr>
          <w:trHeight w:val="394"/>
        </w:trPr>
        <w:tc>
          <w:tcPr>
            <w:tcW w:w="10066" w:type="dxa"/>
            <w:gridSpan w:val="4"/>
            <w:vAlign w:val="center"/>
          </w:tcPr>
          <w:p w14:paraId="0E16CBAC" w14:textId="02A9F301" w:rsidR="00857E6C" w:rsidRPr="008C590F" w:rsidRDefault="00857E6C" w:rsidP="00857E6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Project Title:  E-Services Platform</w:t>
            </w:r>
          </w:p>
        </w:tc>
        <w:tc>
          <w:tcPr>
            <w:tcW w:w="4093" w:type="dxa"/>
            <w:gridSpan w:val="2"/>
          </w:tcPr>
          <w:p w14:paraId="1B903D29" w14:textId="6F595EBB" w:rsidR="00857E6C" w:rsidRPr="008C590F" w:rsidRDefault="00857E6C" w:rsidP="00857E6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Semester: Spring 2026</w:t>
            </w:r>
          </w:p>
          <w:p w14:paraId="0786FFCD" w14:textId="6FB6E1F3" w:rsidR="00857E6C" w:rsidRPr="008C590F" w:rsidRDefault="00857E6C" w:rsidP="00857E6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Academic year: 2025-2026</w:t>
            </w:r>
          </w:p>
        </w:tc>
      </w:tr>
      <w:tr w:rsidR="008212ED" w:rsidRPr="008C590F" w14:paraId="5E2F879F" w14:textId="77777777" w:rsidTr="00F74974">
        <w:trPr>
          <w:trHeight w:val="370"/>
        </w:trPr>
        <w:tc>
          <w:tcPr>
            <w:tcW w:w="10066" w:type="dxa"/>
            <w:gridSpan w:val="4"/>
            <w:vAlign w:val="center"/>
          </w:tcPr>
          <w:p w14:paraId="3FF213C3" w14:textId="77777777" w:rsidR="008212ED" w:rsidRPr="008C590F" w:rsidRDefault="008212ED" w:rsidP="00857E6C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/>
              </w:rPr>
              <w:t>Student</w:t>
            </w:r>
          </w:p>
          <w:p w14:paraId="44ECE633" w14:textId="4CDC3212" w:rsidR="008212ED" w:rsidRPr="008C590F" w:rsidRDefault="008212ED" w:rsidP="00857E6C">
            <w:pPr>
              <w:pStyle w:val="NoSpacing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 xml:space="preserve">ID: 202210892  /  202212112</w:t>
            </w:r>
          </w:p>
          <w:p w14:paraId="4F47FB82" w14:textId="3679CC09" w:rsidR="008212ED" w:rsidRPr="008C590F" w:rsidRDefault="008212ED" w:rsidP="00857E6C">
            <w:pPr>
              <w:pStyle w:val="NoSpacing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 xml:space="preserve">Surname: </w:t>
            </w:r>
            <w:r>
              <w:rPr>
                <w:rFonts w:asciiTheme="majorBidi" w:hAnsiTheme="majorBidi" w:cstheme="majorBidi"/>
              </w:rPr>
              <w:t xml:space="preserve">Zakhia Douaihy  /  Beaini</w:t>
            </w:r>
          </w:p>
          <w:p w14:paraId="178880EC" w14:textId="79954A89" w:rsidR="008212ED" w:rsidRPr="00C37510" w:rsidRDefault="008212ED" w:rsidP="00857E6C">
            <w:pPr>
              <w:pStyle w:val="NoSpacing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 xml:space="preserve">Name: </w:t>
            </w:r>
            <w:r>
              <w:rPr>
                <w:rFonts w:asciiTheme="majorBidi" w:hAnsiTheme="majorBidi" w:cstheme="majorBidi"/>
              </w:rPr>
              <w:t xml:space="preserve">Antoine  /  Sessine</w:t>
            </w:r>
          </w:p>
          <w:p w14:paraId="6AC69747" w14:textId="77777777" w:rsidR="008212ED" w:rsidRPr="00C37510" w:rsidRDefault="008212ED" w:rsidP="00857E6C">
            <w:pPr>
              <w:pStyle w:val="NoSpacing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 xml:space="preserve"> </w:t>
            </w:r>
          </w:p>
        </w:tc>
        <w:tc>
          <w:tcPr>
            <w:tcW w:w="4093" w:type="dxa"/>
            <w:gridSpan w:val="2"/>
          </w:tcPr>
          <w:p w14:paraId="5FA66BD0" w14:textId="77777777" w:rsidR="008212ED" w:rsidRPr="00C37510" w:rsidRDefault="008212ED" w:rsidP="00857E6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Supervisor</w:t>
            </w:r>
          </w:p>
          <w:p w14:paraId="0E82EF7F" w14:textId="77777777" w:rsidR="008212ED" w:rsidRPr="00C37510" w:rsidRDefault="008212ED" w:rsidP="00857E6C">
            <w:pP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☑ Full Time        ☐ Part Time</w:t>
            </w:r>
          </w:p>
          <w:p w14:paraId="502A81F3" w14:textId="67E7B504" w:rsidR="008212ED" w:rsidRPr="00C37510" w:rsidRDefault="008212ED" w:rsidP="00857E6C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Surname: </w:t>
            </w:r>
            <w:r>
              <w:rPr>
                <w:rFonts w:asciiTheme="majorBidi" w:hAnsiTheme="majorBidi" w:cstheme="majorBidi"/>
              </w:rPr>
              <w:t xml:space="preserve">Gemayel</w:t>
            </w:r>
          </w:p>
          <w:p w14:paraId="09C82491" w14:textId="56070F6D" w:rsidR="008212ED" w:rsidRPr="00C37510" w:rsidRDefault="008212ED" w:rsidP="00857E6C">
            <w:pPr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Name: </w:t>
            </w:r>
            <w:r>
              <w:rPr>
                <w:rFonts w:asciiTheme="majorBidi" w:hAnsiTheme="majorBidi" w:cstheme="majorBidi"/>
              </w:rPr>
              <w:t xml:space="preserve">Dr. Joseph Gemayel</w:t>
            </w:r>
          </w:p>
        </w:tc>
      </w:tr>
      <w:tr w:rsidR="00857E6C" w:rsidRPr="008C590F" w14:paraId="43643954" w14:textId="77777777" w:rsidTr="00F74974">
        <w:trPr>
          <w:trHeight w:val="224"/>
        </w:trPr>
        <w:tc>
          <w:tcPr>
            <w:tcW w:w="1419" w:type="dxa"/>
            <w:vMerge w:val="restart"/>
            <w:vAlign w:val="center"/>
          </w:tcPr>
          <w:p w14:paraId="6072BA66" w14:textId="77777777" w:rsidR="00857E6C" w:rsidRPr="00691C9B" w:rsidRDefault="00857E6C" w:rsidP="00857E6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Follow-up Date</w:t>
            </w:r>
          </w:p>
        </w:tc>
        <w:tc>
          <w:tcPr>
            <w:tcW w:w="5243" w:type="dxa"/>
            <w:vMerge w:val="restart"/>
            <w:vAlign w:val="center"/>
          </w:tcPr>
          <w:p w14:paraId="2C65BA84" w14:textId="77777777" w:rsidR="00857E6C" w:rsidRPr="00691C9B" w:rsidRDefault="00857E6C" w:rsidP="00857E6C">
            <w:pP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Meeting minutes / Task assigned</w:t>
            </w:r>
          </w:p>
        </w:tc>
        <w:tc>
          <w:tcPr>
            <w:tcW w:w="3404" w:type="dxa"/>
            <w:gridSpan w:val="2"/>
          </w:tcPr>
          <w:p w14:paraId="55B11D2A" w14:textId="77777777" w:rsidR="00857E6C" w:rsidRPr="00691C9B" w:rsidRDefault="00857E6C" w:rsidP="00857E6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Satisfactory</w:t>
            </w:r>
          </w:p>
        </w:tc>
        <w:tc>
          <w:tcPr>
            <w:tcW w:w="1531" w:type="dxa"/>
            <w:vMerge w:val="restart"/>
            <w:vAlign w:val="center"/>
          </w:tcPr>
          <w:p w14:paraId="06B8AB7A" w14:textId="77777777" w:rsidR="00857E6C" w:rsidRPr="00691C9B" w:rsidRDefault="00857E6C" w:rsidP="005B5DC0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Next Date</w:t>
            </w:r>
          </w:p>
        </w:tc>
        <w:tc>
          <w:tcPr>
            <w:tcW w:w="2561" w:type="dxa"/>
            <w:vMerge w:val="restart"/>
            <w:vAlign w:val="center"/>
          </w:tcPr>
          <w:p w14:paraId="75972B47" w14:textId="77777777" w:rsidR="00857E6C" w:rsidRPr="00691C9B" w:rsidRDefault="00857E6C" w:rsidP="00857E6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Supervisor Signature</w:t>
            </w:r>
          </w:p>
        </w:tc>
      </w:tr>
      <w:tr w:rsidR="00857E6C" w:rsidRPr="008C590F" w14:paraId="58DE4929" w14:textId="77777777" w:rsidTr="00F74974">
        <w:trPr>
          <w:trHeight w:val="243"/>
        </w:trPr>
        <w:tc>
          <w:tcPr>
            <w:tcW w:w="1419" w:type="dxa"/>
            <w:vMerge/>
          </w:tcPr>
          <w:p w14:paraId="76F83323" w14:textId="77777777" w:rsidR="00857E6C" w:rsidRPr="008C590F" w:rsidRDefault="00857E6C" w:rsidP="00857E6C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5243" w:type="dxa"/>
            <w:vMerge/>
          </w:tcPr>
          <w:p w14:paraId="2ACECDF0" w14:textId="77777777" w:rsidR="00857E6C" w:rsidRPr="008C590F" w:rsidRDefault="00857E6C" w:rsidP="00857E6C">
            <w:pPr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702" w:type="dxa"/>
          </w:tcPr>
          <w:p w14:paraId="5ABF2C5B" w14:textId="77777777" w:rsidR="00857E6C" w:rsidRPr="008C590F" w:rsidRDefault="00857E6C" w:rsidP="00857E6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Yes</w:t>
            </w:r>
          </w:p>
        </w:tc>
        <w:tc>
          <w:tcPr>
            <w:tcW w:w="1702" w:type="dxa"/>
          </w:tcPr>
          <w:p w14:paraId="7315736D" w14:textId="77777777" w:rsidR="00857E6C" w:rsidRPr="008C590F" w:rsidRDefault="00857E6C" w:rsidP="00857E6C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No</w:t>
            </w:r>
          </w:p>
        </w:tc>
        <w:tc>
          <w:tcPr>
            <w:tcW w:w="1531" w:type="dxa"/>
            <w:vMerge/>
          </w:tcPr>
          <w:p w14:paraId="18FA0AAC" w14:textId="77777777" w:rsidR="00857E6C" w:rsidRPr="008C590F" w:rsidRDefault="00857E6C" w:rsidP="00857E6C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561" w:type="dxa"/>
            <w:vMerge/>
          </w:tcPr>
          <w:p w14:paraId="4B781584" w14:textId="77777777" w:rsidR="00857E6C" w:rsidRPr="008C590F" w:rsidRDefault="00857E6C" w:rsidP="00857E6C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857E6C" w:rsidRPr="008C590F" w14:paraId="12C7EEA0" w14:textId="77777777" w:rsidTr="00F74974">
        <w:trPr>
          <w:trHeight w:val="4821"/>
        </w:trPr>
        <w:tc>
          <w:tcPr>
            <w:tcW w:w="1419" w:type="dxa"/>
          </w:tcPr>
          <w:p w14:paraId="62A98C6C" w14:textId="189B9FA6" w:rsidR="00857E6C" w:rsidRPr="008C590F" w:rsidRDefault="00857E6C" w:rsidP="00415D9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06/02/2026
11:15 – 11:55</w:t>
            </w:r>
          </w:p>
        </w:tc>
        <w:tc>
          <w:tcPr>
            <w:tcW w:w="5243" w:type="dxa"/>
          </w:tcPr>
          <w:p w14:paraId="571B15FC" w14:textId="28D89A13" w:rsidR="004D4C95" w:rsidRPr="004D4C95" w:rsidRDefault="004D4C95" w:rsidP="009973FF">
            <w:pPr>
              <w:pStyle w:val="ListParagraph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- Discussed project scope and requirements for Lebanese municipal e-services platform.</w:t>
            </w:r>
            <w:r>
              <w:rPr>
                <w:rFonts w:asciiTheme="majorBidi" w:hAnsiTheme="majorBidi" w:cstheme="majorBidi"/>
              </w:rPr>
              <w:t xml:space="preserve">- Technology stack confirmed: Laravel 12, MySQL, Bootstrap 5, Vite.</w:t>
            </w:r>
            <w:r>
              <w:rPr>
                <w:rFonts w:asciiTheme="majorBidi" w:hAnsiTheme="majorBidi" w:cstheme="majorBidi"/>
              </w:rPr>
              <w:t xml:space="preserve">- Initial database schema and system architecture diagram reviewed.</w:t>
            </w:r>
            <w:r>
              <w:rPr>
                <w:rFonts w:asciiTheme="majorBidi" w:hAnsiTheme="majorBidi" w:cstheme="majorBidi"/>
              </w:rPr>
              <w:t xml:space="preserve">- Task: Set up Laravel project, implement email-verified registration and authentication.</w:t>
            </w:r>
          </w:p>
        </w:tc>
        <w:tc>
          <w:tcPr>
            <w:tcW w:w="1702" w:type="dxa"/>
          </w:tcPr>
          <w:p w14:paraId="45274B33" w14:textId="23665BB3" w:rsidR="00857E6C" w:rsidRPr="008C590F" w:rsidRDefault="00857E6C" w:rsidP="00415D9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✓</w:t>
            </w:r>
          </w:p>
        </w:tc>
        <w:tc>
          <w:tcPr>
            <w:tcW w:w="1702" w:type="dxa"/>
          </w:tcPr>
          <w:p w14:paraId="0F7CB786" w14:textId="77777777" w:rsidR="00857E6C" w:rsidRPr="008C590F" w:rsidRDefault="00857E6C" w:rsidP="00415D9B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531" w:type="dxa"/>
          </w:tcPr>
          <w:p w14:paraId="3E995AE8" w14:textId="3F185449" w:rsidR="00857E6C" w:rsidRPr="008C590F" w:rsidRDefault="00857E6C" w:rsidP="00415D9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20/02/2026
11:15 – 11:35</w:t>
            </w:r>
          </w:p>
        </w:tc>
        <w:tc>
          <w:tcPr>
            <w:tcW w:w="2561" w:type="dxa"/>
          </w:tcPr>
          <w:p w14:paraId="1C415E36" w14:textId="77777777" w:rsidR="00857E6C" w:rsidRPr="008C590F" w:rsidRDefault="00857E6C" w:rsidP="00415D9B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419"/>
        <w:tblOverlap w:val="never"/>
        <w:tblW w:w="14000" w:type="dxa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03"/>
        <w:gridCol w:w="5183"/>
        <w:gridCol w:w="1683"/>
        <w:gridCol w:w="1683"/>
        <w:gridCol w:w="1543"/>
        <w:gridCol w:w="2505"/>
      </w:tblGrid>
      <w:tr w:rsidR="0063182A" w:rsidRPr="00EA7CB5" w14:paraId="665196D5" w14:textId="77777777" w:rsidTr="00A27256">
        <w:tc>
          <w:tcPr>
            <w:tcW w:w="1403" w:type="dxa"/>
            <w:vMerge w:val="restart"/>
            <w:vAlign w:val="center"/>
          </w:tcPr>
          <w:p w14:paraId="0A328D42" w14:textId="77777777" w:rsidR="0063182A" w:rsidRPr="00691C9B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lastRenderedPageBreak/>
              <w:t>Follow-up Date</w:t>
            </w:r>
          </w:p>
        </w:tc>
        <w:tc>
          <w:tcPr>
            <w:tcW w:w="5183" w:type="dxa"/>
            <w:vMerge w:val="restart"/>
            <w:vAlign w:val="center"/>
          </w:tcPr>
          <w:p w14:paraId="5061CB0F" w14:textId="77777777" w:rsidR="0063182A" w:rsidRPr="00691C9B" w:rsidRDefault="0063182A" w:rsidP="00A27256">
            <w:pP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Meeting minutes / Task assigned</w:t>
            </w:r>
          </w:p>
        </w:tc>
        <w:tc>
          <w:tcPr>
            <w:tcW w:w="3366" w:type="dxa"/>
            <w:gridSpan w:val="2"/>
          </w:tcPr>
          <w:p w14:paraId="52B7CD20" w14:textId="77777777" w:rsidR="0063182A" w:rsidRPr="00691C9B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Satisfactory</w:t>
            </w:r>
          </w:p>
        </w:tc>
        <w:tc>
          <w:tcPr>
            <w:tcW w:w="1543" w:type="dxa"/>
            <w:vMerge w:val="restart"/>
            <w:vAlign w:val="center"/>
          </w:tcPr>
          <w:p w14:paraId="704513D2" w14:textId="77777777" w:rsidR="0063182A" w:rsidRPr="00691C9B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Next Date</w:t>
            </w:r>
          </w:p>
        </w:tc>
        <w:tc>
          <w:tcPr>
            <w:tcW w:w="2505" w:type="dxa"/>
            <w:vMerge w:val="restart"/>
            <w:vAlign w:val="center"/>
          </w:tcPr>
          <w:p w14:paraId="25165F45" w14:textId="77777777" w:rsidR="0063182A" w:rsidRPr="00691C9B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Supervisor Signature</w:t>
            </w:r>
          </w:p>
        </w:tc>
      </w:tr>
      <w:tr w:rsidR="0063182A" w:rsidRPr="00EA7CB5" w14:paraId="4D667146" w14:textId="77777777" w:rsidTr="00A27256">
        <w:tc>
          <w:tcPr>
            <w:tcW w:w="1403" w:type="dxa"/>
            <w:vMerge/>
          </w:tcPr>
          <w:p w14:paraId="63144F21" w14:textId="77777777" w:rsidR="0063182A" w:rsidRPr="00EA7CB5" w:rsidRDefault="0063182A" w:rsidP="00A27256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5183" w:type="dxa"/>
            <w:vMerge/>
          </w:tcPr>
          <w:p w14:paraId="1D2C9875" w14:textId="77777777" w:rsidR="0063182A" w:rsidRPr="00EA7CB5" w:rsidRDefault="0063182A" w:rsidP="00A27256">
            <w:pPr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83" w:type="dxa"/>
          </w:tcPr>
          <w:p w14:paraId="52E17075" w14:textId="77777777" w:rsidR="0063182A" w:rsidRPr="00EA7CB5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Yes</w:t>
            </w:r>
          </w:p>
        </w:tc>
        <w:tc>
          <w:tcPr>
            <w:tcW w:w="1683" w:type="dxa"/>
          </w:tcPr>
          <w:p w14:paraId="2DA41BEF" w14:textId="77777777" w:rsidR="0063182A" w:rsidRPr="00EA7CB5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No</w:t>
            </w:r>
          </w:p>
        </w:tc>
        <w:tc>
          <w:tcPr>
            <w:tcW w:w="1543" w:type="dxa"/>
            <w:vMerge/>
          </w:tcPr>
          <w:p w14:paraId="0BD07B17" w14:textId="77777777" w:rsidR="0063182A" w:rsidRPr="00EA7CB5" w:rsidRDefault="0063182A" w:rsidP="00A27256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505" w:type="dxa"/>
            <w:vMerge/>
          </w:tcPr>
          <w:p w14:paraId="580EDDF9" w14:textId="77777777" w:rsidR="0063182A" w:rsidRPr="00EA7CB5" w:rsidRDefault="0063182A" w:rsidP="00A27256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3182A" w:rsidRPr="00EA7CB5" w14:paraId="45868874" w14:textId="77777777" w:rsidTr="00A27256">
        <w:trPr>
          <w:trHeight w:val="8924"/>
        </w:trPr>
        <w:tc>
          <w:tcPr>
            <w:tcW w:w="1403" w:type="dxa"/>
          </w:tcPr>
          <w:p w14:paraId="6E145FC5" w14:textId="77777777" w:rsidR="0063182A" w:rsidRPr="00EA7CB5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20/02/2026
11:15 – 11:35</w:t>
            </w:r>
          </w:p>
        </w:tc>
        <w:tc>
          <w:tcPr>
            <w:tcW w:w="5183" w:type="dxa"/>
          </w:tcPr>
          <w:p w14:paraId="1EAB0480" w14:textId="77777777" w:rsidR="0063182A" w:rsidRPr="009973FF" w:rsidRDefault="0063182A" w:rsidP="00A27256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- Authentication module reviewed: login, registration, and OTP-based two-factor authentication.</w:t>
            </w:r>
            <w:r>
              <w:rPr>
                <w:rFonts w:asciiTheme="majorBidi" w:hAnsiTheme="majorBidi" w:cstheme="majorBidi"/>
              </w:rPr>
              <w:t xml:space="preserve">- Role-based access control approved: Citizen, Office Staff, Admin.</w:t>
            </w:r>
            <w:r>
              <w:rPr>
                <w:rFonts w:asciiTheme="majorBidi" w:hAnsiTheme="majorBidi" w:cstheme="majorBidi"/>
              </w:rPr>
              <w:t xml:space="preserve">- Database relationships and migration files discussed.</w:t>
            </w:r>
            <w:r>
              <w:rPr>
                <w:rFonts w:asciiTheme="majorBidi" w:hAnsiTheme="majorBidi" w:cstheme="majorBidi"/>
              </w:rPr>
              <w:t xml:space="preserve">- Task: Develop Citizen dashboard, service browsing page, and request submission form with document upload.</w:t>
            </w:r>
          </w:p>
        </w:tc>
        <w:tc>
          <w:tcPr>
            <w:tcW w:w="1683" w:type="dxa"/>
          </w:tcPr>
          <w:p w14:paraId="21D866C3" w14:textId="77777777" w:rsidR="0063182A" w:rsidRPr="00EA7CB5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✓</w:t>
            </w:r>
          </w:p>
        </w:tc>
        <w:tc>
          <w:tcPr>
            <w:tcW w:w="1683" w:type="dxa"/>
          </w:tcPr>
          <w:p w14:paraId="05EB0C87" w14:textId="77777777" w:rsidR="0063182A" w:rsidRPr="00EA7CB5" w:rsidRDefault="0063182A" w:rsidP="00A27256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543" w:type="dxa"/>
          </w:tcPr>
          <w:p w14:paraId="254C47AC" w14:textId="77777777" w:rsidR="0063182A" w:rsidRPr="00EA7CB5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06/03/2026
11:15 – 11:55</w:t>
            </w:r>
          </w:p>
        </w:tc>
        <w:tc>
          <w:tcPr>
            <w:tcW w:w="2505" w:type="dxa"/>
          </w:tcPr>
          <w:p w14:paraId="7A6666E6" w14:textId="77777777" w:rsidR="0063182A" w:rsidRPr="00EA7CB5" w:rsidRDefault="0063182A" w:rsidP="00A27256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3182A" w:rsidRPr="00EA7CB5" w14:paraId="6FBF00A8" w14:textId="77777777" w:rsidTr="00A27256">
        <w:tc>
          <w:tcPr>
            <w:tcW w:w="1403" w:type="dxa"/>
            <w:vMerge w:val="restart"/>
            <w:vAlign w:val="center"/>
          </w:tcPr>
          <w:p w14:paraId="552DB091" w14:textId="77777777" w:rsidR="0063182A" w:rsidRPr="00691C9B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lastRenderedPageBreak/>
              <w:t>Follow-up Date</w:t>
            </w:r>
          </w:p>
        </w:tc>
        <w:tc>
          <w:tcPr>
            <w:tcW w:w="5183" w:type="dxa"/>
            <w:vMerge w:val="restart"/>
            <w:vAlign w:val="center"/>
          </w:tcPr>
          <w:p w14:paraId="54DB9021" w14:textId="77777777" w:rsidR="0063182A" w:rsidRPr="00691C9B" w:rsidRDefault="0063182A" w:rsidP="00A27256">
            <w:pP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Meeting minutes / Task assigned</w:t>
            </w:r>
          </w:p>
        </w:tc>
        <w:tc>
          <w:tcPr>
            <w:tcW w:w="3366" w:type="dxa"/>
            <w:gridSpan w:val="2"/>
          </w:tcPr>
          <w:p w14:paraId="06351995" w14:textId="77777777" w:rsidR="0063182A" w:rsidRPr="00691C9B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Satisfactory</w:t>
            </w:r>
          </w:p>
        </w:tc>
        <w:tc>
          <w:tcPr>
            <w:tcW w:w="1543" w:type="dxa"/>
            <w:vMerge w:val="restart"/>
            <w:vAlign w:val="center"/>
          </w:tcPr>
          <w:p w14:paraId="3E232991" w14:textId="77777777" w:rsidR="0063182A" w:rsidRPr="00691C9B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Next Date</w:t>
            </w:r>
          </w:p>
        </w:tc>
        <w:tc>
          <w:tcPr>
            <w:tcW w:w="2505" w:type="dxa"/>
            <w:vMerge w:val="restart"/>
            <w:vAlign w:val="center"/>
          </w:tcPr>
          <w:p w14:paraId="65FE819B" w14:textId="77777777" w:rsidR="0063182A" w:rsidRPr="00691C9B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Supervisor Signature</w:t>
            </w:r>
          </w:p>
        </w:tc>
      </w:tr>
      <w:tr w:rsidR="0063182A" w:rsidRPr="00EA7CB5" w14:paraId="1417C584" w14:textId="77777777" w:rsidTr="00A27256">
        <w:tc>
          <w:tcPr>
            <w:tcW w:w="1403" w:type="dxa"/>
            <w:vMerge/>
          </w:tcPr>
          <w:p w14:paraId="0D8915B6" w14:textId="77777777" w:rsidR="0063182A" w:rsidRPr="00EA7CB5" w:rsidRDefault="0063182A" w:rsidP="00A27256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5183" w:type="dxa"/>
            <w:vMerge/>
          </w:tcPr>
          <w:p w14:paraId="5F129127" w14:textId="77777777" w:rsidR="0063182A" w:rsidRPr="00EA7CB5" w:rsidRDefault="0063182A" w:rsidP="00A27256">
            <w:pPr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83" w:type="dxa"/>
          </w:tcPr>
          <w:p w14:paraId="66575B2F" w14:textId="77777777" w:rsidR="0063182A" w:rsidRPr="00EA7CB5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Yes</w:t>
            </w:r>
          </w:p>
        </w:tc>
        <w:tc>
          <w:tcPr>
            <w:tcW w:w="1683" w:type="dxa"/>
          </w:tcPr>
          <w:p w14:paraId="405207FF" w14:textId="77777777" w:rsidR="0063182A" w:rsidRPr="00EA7CB5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No</w:t>
            </w:r>
          </w:p>
        </w:tc>
        <w:tc>
          <w:tcPr>
            <w:tcW w:w="1543" w:type="dxa"/>
            <w:vMerge/>
          </w:tcPr>
          <w:p w14:paraId="26098706" w14:textId="77777777" w:rsidR="0063182A" w:rsidRPr="00EA7CB5" w:rsidRDefault="0063182A" w:rsidP="00A27256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505" w:type="dxa"/>
            <w:vMerge/>
          </w:tcPr>
          <w:p w14:paraId="568DAC4C" w14:textId="77777777" w:rsidR="0063182A" w:rsidRPr="00EA7CB5" w:rsidRDefault="0063182A" w:rsidP="00A27256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3182A" w:rsidRPr="00EA7CB5" w14:paraId="38BD3012" w14:textId="77777777" w:rsidTr="00A27256">
        <w:trPr>
          <w:trHeight w:val="8476"/>
        </w:trPr>
        <w:tc>
          <w:tcPr>
            <w:tcW w:w="1403" w:type="dxa"/>
          </w:tcPr>
          <w:p w14:paraId="6F010DA0" w14:textId="77777777" w:rsidR="0063182A" w:rsidRPr="00EA7CB5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06/03/2026
11:15 – 11:55</w:t>
            </w:r>
          </w:p>
        </w:tc>
        <w:tc>
          <w:tcPr>
            <w:tcW w:w="5183" w:type="dxa"/>
          </w:tcPr>
          <w:p w14:paraId="1674A791" w14:textId="77777777" w:rsidR="0063182A" w:rsidRPr="000909F7" w:rsidRDefault="0063182A" w:rsidP="00A27256">
            <w:pPr>
              <w:pStyle w:val="ListParagraph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- Demo of service request submission flow and document upload functionality presented.</w:t>
            </w:r>
            <w:r>
              <w:rPr>
                <w:rFonts w:asciiTheme="majorBidi" w:hAnsiTheme="majorBidi" w:cstheme="majorBidi"/>
              </w:rPr>
              <w:t xml:space="preserve">- Staff dashboard for managing requests and updating statuses reviewed.</w:t>
            </w:r>
            <w:r>
              <w:rPr>
                <w:rFonts w:asciiTheme="majorBidi" w:hAnsiTheme="majorBidi" w:cstheme="majorBidi"/>
              </w:rPr>
              <w:t xml:space="preserve">- Appointment booking system design discussed and approved.</w:t>
            </w:r>
            <w:r>
              <w:rPr>
                <w:rFonts w:asciiTheme="majorBidi" w:hAnsiTheme="majorBidi" w:cstheme="majorBidi"/>
              </w:rPr>
              <w:t xml:space="preserve">- Task: Implement Admin dashboard, office and service management, and appointment booking module.</w:t>
            </w:r>
          </w:p>
        </w:tc>
        <w:tc>
          <w:tcPr>
            <w:tcW w:w="1683" w:type="dxa"/>
          </w:tcPr>
          <w:p w14:paraId="144D23A5" w14:textId="77777777" w:rsidR="0063182A" w:rsidRPr="00EA7CB5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✓</w:t>
            </w:r>
          </w:p>
        </w:tc>
        <w:tc>
          <w:tcPr>
            <w:tcW w:w="1683" w:type="dxa"/>
          </w:tcPr>
          <w:p w14:paraId="6E5D2CBB" w14:textId="77777777" w:rsidR="0063182A" w:rsidRPr="00EA7CB5" w:rsidRDefault="0063182A" w:rsidP="00A27256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543" w:type="dxa"/>
          </w:tcPr>
          <w:p w14:paraId="078A0031" w14:textId="77777777" w:rsidR="0063182A" w:rsidRPr="00EA7CB5" w:rsidRDefault="0063182A" w:rsidP="00A27256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20/03/2026
11:15 – 11:45</w:t>
            </w:r>
          </w:p>
        </w:tc>
        <w:tc>
          <w:tcPr>
            <w:tcW w:w="2505" w:type="dxa"/>
          </w:tcPr>
          <w:p w14:paraId="54360DD3" w14:textId="77777777" w:rsidR="0063182A" w:rsidRPr="00EA7CB5" w:rsidRDefault="0063182A" w:rsidP="00A27256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1B1A1BA9" w14:textId="77777777" w:rsidR="009C512F" w:rsidRPr="000909F7" w:rsidRDefault="009C512F" w:rsidP="000909F7">
      <w:pPr>
        <w:tabs>
          <w:tab w:val="left" w:pos="4740"/>
        </w:tabs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-419"/>
        <w:tblOverlap w:val="never"/>
        <w:tblW w:w="14000" w:type="dxa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03"/>
        <w:gridCol w:w="5183"/>
        <w:gridCol w:w="1683"/>
        <w:gridCol w:w="1683"/>
        <w:gridCol w:w="1543"/>
        <w:gridCol w:w="2505"/>
      </w:tblGrid>
      <w:tr w:rsidR="000417B1" w:rsidRPr="00EA7CB5" w14:paraId="4EBAF1C8" w14:textId="77777777" w:rsidTr="000417B1">
        <w:tc>
          <w:tcPr>
            <w:tcW w:w="1403" w:type="dxa"/>
            <w:vMerge w:val="restart"/>
            <w:vAlign w:val="center"/>
          </w:tcPr>
          <w:p w14:paraId="53A3EA53" w14:textId="77777777" w:rsidR="000417B1" w:rsidRPr="00691C9B" w:rsidRDefault="000417B1" w:rsidP="000417B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lastRenderedPageBreak/>
              <w:t>Follow-up Date</w:t>
            </w:r>
          </w:p>
        </w:tc>
        <w:tc>
          <w:tcPr>
            <w:tcW w:w="5183" w:type="dxa"/>
            <w:vMerge w:val="restart"/>
            <w:vAlign w:val="center"/>
          </w:tcPr>
          <w:p w14:paraId="52615A60" w14:textId="77777777" w:rsidR="000417B1" w:rsidRPr="00691C9B" w:rsidRDefault="000417B1" w:rsidP="000417B1">
            <w:pP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Meeting minutes / Task assigned</w:t>
            </w:r>
          </w:p>
        </w:tc>
        <w:tc>
          <w:tcPr>
            <w:tcW w:w="3366" w:type="dxa"/>
            <w:gridSpan w:val="2"/>
          </w:tcPr>
          <w:p w14:paraId="7BD5081D" w14:textId="77777777" w:rsidR="000417B1" w:rsidRPr="00691C9B" w:rsidRDefault="000417B1" w:rsidP="000417B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Satisfactory</w:t>
            </w:r>
          </w:p>
        </w:tc>
        <w:tc>
          <w:tcPr>
            <w:tcW w:w="1543" w:type="dxa"/>
            <w:vMerge w:val="restart"/>
            <w:vAlign w:val="center"/>
          </w:tcPr>
          <w:p w14:paraId="36A52850" w14:textId="77777777" w:rsidR="000417B1" w:rsidRPr="00691C9B" w:rsidRDefault="000417B1" w:rsidP="000417B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Next Date</w:t>
            </w:r>
          </w:p>
        </w:tc>
        <w:tc>
          <w:tcPr>
            <w:tcW w:w="2505" w:type="dxa"/>
            <w:vMerge w:val="restart"/>
            <w:vAlign w:val="center"/>
          </w:tcPr>
          <w:p w14:paraId="79084E90" w14:textId="77777777" w:rsidR="000417B1" w:rsidRPr="00691C9B" w:rsidRDefault="000417B1" w:rsidP="000417B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Supervisor Signature</w:t>
            </w:r>
          </w:p>
        </w:tc>
      </w:tr>
      <w:tr w:rsidR="000417B1" w:rsidRPr="00EA7CB5" w14:paraId="6522AAB7" w14:textId="77777777" w:rsidTr="000417B1">
        <w:tc>
          <w:tcPr>
            <w:tcW w:w="1403" w:type="dxa"/>
            <w:vMerge/>
          </w:tcPr>
          <w:p w14:paraId="74DA6F14" w14:textId="77777777" w:rsidR="000417B1" w:rsidRPr="00EA7CB5" w:rsidRDefault="000417B1" w:rsidP="000417B1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5183" w:type="dxa"/>
            <w:vMerge/>
          </w:tcPr>
          <w:p w14:paraId="7AE441E8" w14:textId="77777777" w:rsidR="000417B1" w:rsidRPr="00EA7CB5" w:rsidRDefault="000417B1" w:rsidP="000417B1">
            <w:pPr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83" w:type="dxa"/>
          </w:tcPr>
          <w:p w14:paraId="21C15400" w14:textId="77777777" w:rsidR="000417B1" w:rsidRPr="00EA7CB5" w:rsidRDefault="000417B1" w:rsidP="000417B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Yes</w:t>
            </w:r>
          </w:p>
        </w:tc>
        <w:tc>
          <w:tcPr>
            <w:tcW w:w="1683" w:type="dxa"/>
          </w:tcPr>
          <w:p w14:paraId="10C03B13" w14:textId="77777777" w:rsidR="000417B1" w:rsidRPr="00EA7CB5" w:rsidRDefault="000417B1" w:rsidP="000417B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No</w:t>
            </w:r>
          </w:p>
        </w:tc>
        <w:tc>
          <w:tcPr>
            <w:tcW w:w="1543" w:type="dxa"/>
            <w:vMerge/>
          </w:tcPr>
          <w:p w14:paraId="39A70EC9" w14:textId="77777777" w:rsidR="000417B1" w:rsidRPr="00EA7CB5" w:rsidRDefault="000417B1" w:rsidP="000417B1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505" w:type="dxa"/>
            <w:vMerge/>
          </w:tcPr>
          <w:p w14:paraId="58EF086A" w14:textId="77777777" w:rsidR="000417B1" w:rsidRPr="00EA7CB5" w:rsidRDefault="000417B1" w:rsidP="000417B1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0417B1" w:rsidRPr="00EA7CB5" w14:paraId="3D7538E9" w14:textId="77777777" w:rsidTr="000417B1">
        <w:trPr>
          <w:trHeight w:val="8924"/>
        </w:trPr>
        <w:tc>
          <w:tcPr>
            <w:tcW w:w="1403" w:type="dxa"/>
          </w:tcPr>
          <w:p w14:paraId="7DFC1102" w14:textId="5AB50AB9" w:rsidR="000417B1" w:rsidRPr="00EA7CB5" w:rsidRDefault="000417B1" w:rsidP="004D4C95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20/03/2026
11:15 – 11:45</w:t>
            </w:r>
          </w:p>
        </w:tc>
        <w:tc>
          <w:tcPr>
            <w:tcW w:w="5183" w:type="dxa"/>
          </w:tcPr>
          <w:p w14:paraId="4A257475" w14:textId="3A409586" w:rsidR="004D4C95" w:rsidRPr="009973FF" w:rsidRDefault="004D4C95" w:rsidP="009973FF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- Admin panel demonstrated: office management, user management, and service configuration.</w:t>
            </w:r>
            <w:r>
              <w:rPr>
                <w:rFonts w:asciiTheme="majorBidi" w:hAnsiTheme="majorBidi" w:cstheme="majorBidi"/>
              </w:rPr>
              <w:t xml:space="preserve">- Appointment booking and calendar view reviewed.</w:t>
            </w:r>
            <w:r>
              <w:rPr>
                <w:rFonts w:asciiTheme="majorBidi" w:hAnsiTheme="majorBidi" w:cstheme="majorBidi"/>
              </w:rPr>
              <w:t xml:space="preserve">- Stripe payment integration and PDF certificate generation discussed.</w:t>
            </w:r>
            <w:r>
              <w:rPr>
                <w:rFonts w:asciiTheme="majorBidi" w:hAnsiTheme="majorBidi" w:cstheme="majorBidi"/>
              </w:rPr>
              <w:t xml:space="preserve">- Task: Integrate payment gateway, QR code generation, and real-time notification system.</w:t>
            </w:r>
          </w:p>
        </w:tc>
        <w:tc>
          <w:tcPr>
            <w:tcW w:w="1683" w:type="dxa"/>
          </w:tcPr>
          <w:p w14:paraId="19F19ABA" w14:textId="65B70B7D" w:rsidR="000417B1" w:rsidRPr="00EA7CB5" w:rsidRDefault="000417B1" w:rsidP="00415D9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✓</w:t>
            </w:r>
          </w:p>
        </w:tc>
        <w:tc>
          <w:tcPr>
            <w:tcW w:w="1683" w:type="dxa"/>
          </w:tcPr>
          <w:p w14:paraId="64C98C76" w14:textId="77777777" w:rsidR="000417B1" w:rsidRPr="00EA7CB5" w:rsidRDefault="000417B1" w:rsidP="000417B1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543" w:type="dxa"/>
          </w:tcPr>
          <w:p w14:paraId="231E823B" w14:textId="2548677E" w:rsidR="000417B1" w:rsidRPr="00EA7CB5" w:rsidRDefault="000417B1" w:rsidP="000909F7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03/04/2026
11:15 – 11:55</w:t>
            </w:r>
          </w:p>
        </w:tc>
        <w:tc>
          <w:tcPr>
            <w:tcW w:w="2505" w:type="dxa"/>
          </w:tcPr>
          <w:p w14:paraId="6476D278" w14:textId="77777777" w:rsidR="000417B1" w:rsidRPr="00EA7CB5" w:rsidRDefault="000417B1" w:rsidP="000417B1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0417B1" w:rsidRPr="00EA7CB5" w14:paraId="16077E9B" w14:textId="77777777" w:rsidTr="00DA3D17">
        <w:tc>
          <w:tcPr>
            <w:tcW w:w="1403" w:type="dxa"/>
            <w:vMerge w:val="restart"/>
            <w:vAlign w:val="center"/>
          </w:tcPr>
          <w:p w14:paraId="55150B06" w14:textId="77777777" w:rsidR="000417B1" w:rsidRPr="00691C9B" w:rsidRDefault="000417B1" w:rsidP="00DA3D17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lastRenderedPageBreak/>
              <w:t>Follow-up Date</w:t>
            </w:r>
          </w:p>
        </w:tc>
        <w:tc>
          <w:tcPr>
            <w:tcW w:w="5183" w:type="dxa"/>
            <w:vMerge w:val="restart"/>
            <w:vAlign w:val="center"/>
          </w:tcPr>
          <w:p w14:paraId="2354D0DB" w14:textId="77777777" w:rsidR="000417B1" w:rsidRPr="00691C9B" w:rsidRDefault="000417B1" w:rsidP="00DA3D17">
            <w:pP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Meeting minutes / Task assigned</w:t>
            </w:r>
          </w:p>
        </w:tc>
        <w:tc>
          <w:tcPr>
            <w:tcW w:w="3366" w:type="dxa"/>
            <w:gridSpan w:val="2"/>
          </w:tcPr>
          <w:p w14:paraId="07DD15B6" w14:textId="77777777" w:rsidR="000417B1" w:rsidRPr="00691C9B" w:rsidRDefault="000417B1" w:rsidP="00DA3D17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Satisfactory</w:t>
            </w:r>
          </w:p>
        </w:tc>
        <w:tc>
          <w:tcPr>
            <w:tcW w:w="1543" w:type="dxa"/>
            <w:vMerge w:val="restart"/>
            <w:vAlign w:val="center"/>
          </w:tcPr>
          <w:p w14:paraId="4796AAC7" w14:textId="77777777" w:rsidR="000417B1" w:rsidRPr="00691C9B" w:rsidRDefault="000417B1" w:rsidP="00DA3D17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Next Date</w:t>
            </w:r>
          </w:p>
        </w:tc>
        <w:tc>
          <w:tcPr>
            <w:tcW w:w="2505" w:type="dxa"/>
            <w:vMerge w:val="restart"/>
            <w:vAlign w:val="center"/>
          </w:tcPr>
          <w:p w14:paraId="7A226EF4" w14:textId="77777777" w:rsidR="000417B1" w:rsidRPr="00691C9B" w:rsidRDefault="000417B1" w:rsidP="00DA3D17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Supervisor Signature</w:t>
            </w:r>
          </w:p>
        </w:tc>
      </w:tr>
      <w:tr w:rsidR="000417B1" w:rsidRPr="00EA7CB5" w14:paraId="16102B86" w14:textId="77777777" w:rsidTr="00DA3D17">
        <w:tc>
          <w:tcPr>
            <w:tcW w:w="1403" w:type="dxa"/>
            <w:vMerge/>
          </w:tcPr>
          <w:p w14:paraId="3890AC71" w14:textId="77777777" w:rsidR="000417B1" w:rsidRPr="00EA7CB5" w:rsidRDefault="000417B1" w:rsidP="00DA3D17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5183" w:type="dxa"/>
            <w:vMerge/>
          </w:tcPr>
          <w:p w14:paraId="2134445E" w14:textId="77777777" w:rsidR="000417B1" w:rsidRPr="00EA7CB5" w:rsidRDefault="000417B1" w:rsidP="00DA3D17">
            <w:pPr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83" w:type="dxa"/>
          </w:tcPr>
          <w:p w14:paraId="6D2F9167" w14:textId="77777777" w:rsidR="000417B1" w:rsidRPr="00EA7CB5" w:rsidRDefault="000417B1" w:rsidP="00DA3D17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Yes</w:t>
            </w:r>
          </w:p>
        </w:tc>
        <w:tc>
          <w:tcPr>
            <w:tcW w:w="1683" w:type="dxa"/>
          </w:tcPr>
          <w:p w14:paraId="54EA12A7" w14:textId="77777777" w:rsidR="000417B1" w:rsidRPr="00EA7CB5" w:rsidRDefault="000417B1" w:rsidP="00DA3D17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No</w:t>
            </w:r>
          </w:p>
        </w:tc>
        <w:tc>
          <w:tcPr>
            <w:tcW w:w="1543" w:type="dxa"/>
            <w:vMerge/>
          </w:tcPr>
          <w:p w14:paraId="32DA82C9" w14:textId="77777777" w:rsidR="000417B1" w:rsidRPr="00EA7CB5" w:rsidRDefault="000417B1" w:rsidP="00DA3D17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505" w:type="dxa"/>
            <w:vMerge/>
          </w:tcPr>
          <w:p w14:paraId="03D82500" w14:textId="77777777" w:rsidR="000417B1" w:rsidRPr="00EA7CB5" w:rsidRDefault="000417B1" w:rsidP="00DA3D17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0417B1" w:rsidRPr="00EA7CB5" w14:paraId="2544C9EC" w14:textId="77777777" w:rsidTr="000417B1">
        <w:trPr>
          <w:trHeight w:val="8476"/>
        </w:trPr>
        <w:tc>
          <w:tcPr>
            <w:tcW w:w="1403" w:type="dxa"/>
          </w:tcPr>
          <w:p w14:paraId="056261D7" w14:textId="48B78DE4" w:rsidR="000417B1" w:rsidRPr="00EA7CB5" w:rsidRDefault="000417B1" w:rsidP="00415D9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03/04/2026
11:15 – 11:55</w:t>
            </w:r>
          </w:p>
        </w:tc>
        <w:tc>
          <w:tcPr>
            <w:tcW w:w="5183" w:type="dxa"/>
          </w:tcPr>
          <w:p w14:paraId="7B465042" w14:textId="0B1F3EC4" w:rsidR="000909F7" w:rsidRPr="000909F7" w:rsidRDefault="000909F7" w:rsidP="009973FF">
            <w:pPr>
              <w:pStyle w:val="ListParagraph"/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- Full system end-to-end demo across all user roles completed and approved.</w:t>
            </w:r>
            <w:r>
              <w:rPr>
                <w:rFonts w:asciiTheme="majorBidi" w:hAnsiTheme="majorBidi" w:cstheme="majorBidi"/>
              </w:rPr>
              <w:t xml:space="preserve">- Arabic (RTL) language support and mobile responsiveness reviewed.</w:t>
            </w:r>
            <w:r>
              <w:rPr>
                <w:rFonts w:asciiTheme="majorBidi" w:hAnsiTheme="majorBidi" w:cstheme="majorBidi"/>
              </w:rPr>
              <w:t xml:space="preserve">- Cloud deployment on Railway platform discussed.</w:t>
            </w:r>
            <w:r>
              <w:rPr>
                <w:rFonts w:asciiTheme="majorBidi" w:hAnsiTheme="majorBidi" w:cstheme="majorBidi"/>
              </w:rPr>
              <w:t xml:space="preserve">- Task: Fix all identified bugs, conduct system testing, deploy to production, and write FYP report.</w:t>
            </w:r>
          </w:p>
        </w:tc>
        <w:tc>
          <w:tcPr>
            <w:tcW w:w="1683" w:type="dxa"/>
          </w:tcPr>
          <w:p w14:paraId="5381E604" w14:textId="0B6A6131" w:rsidR="000417B1" w:rsidRPr="00EA7CB5" w:rsidRDefault="000417B1" w:rsidP="00415D9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✓</w:t>
            </w:r>
          </w:p>
        </w:tc>
        <w:tc>
          <w:tcPr>
            <w:tcW w:w="1683" w:type="dxa"/>
          </w:tcPr>
          <w:p w14:paraId="396212FA" w14:textId="77777777" w:rsidR="000417B1" w:rsidRPr="00EA7CB5" w:rsidRDefault="000417B1" w:rsidP="00DA3D17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543" w:type="dxa"/>
          </w:tcPr>
          <w:p w14:paraId="027ECD67" w14:textId="1EA06C60" w:rsidR="000417B1" w:rsidRPr="00EA7CB5" w:rsidRDefault="000417B1" w:rsidP="00415D9B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17/04/2026
11:15 – 11:40</w:t>
            </w:r>
          </w:p>
        </w:tc>
        <w:tc>
          <w:tcPr>
            <w:tcW w:w="2505" w:type="dxa"/>
          </w:tcPr>
          <w:p w14:paraId="559A8DF5" w14:textId="77777777" w:rsidR="000417B1" w:rsidRPr="00EA7CB5" w:rsidRDefault="000417B1" w:rsidP="00DA3D17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5B032C03" w14:textId="77777777" w:rsidR="00C37510" w:rsidRDefault="00C37510" w:rsidP="00691C9B">
      <w:pPr>
        <w:tabs>
          <w:tab w:val="left" w:pos="5880"/>
        </w:tabs>
        <w:rPr>
          <w:rFonts w:ascii="Times New Roman" w:hAnsi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419"/>
        <w:tblOverlap w:val="never"/>
        <w:tblW w:w="14000" w:type="dxa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403"/>
        <w:gridCol w:w="5183"/>
        <w:gridCol w:w="1683"/>
        <w:gridCol w:w="1683"/>
        <w:gridCol w:w="1543"/>
        <w:gridCol w:w="2505"/>
      </w:tblGrid>
      <w:tr w:rsidR="00455D96" w:rsidRPr="00EA7CB5" w14:paraId="0BD08078" w14:textId="77777777" w:rsidTr="001C00FF">
        <w:tc>
          <w:tcPr>
            <w:tcW w:w="1403" w:type="dxa"/>
            <w:vMerge w:val="restart"/>
            <w:vAlign w:val="center"/>
          </w:tcPr>
          <w:p w14:paraId="23BC61A8" w14:textId="77777777" w:rsidR="00455D96" w:rsidRPr="00691C9B" w:rsidRDefault="00455D96" w:rsidP="001C00F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lastRenderedPageBreak/>
              <w:t>Follow-up Date</w:t>
            </w:r>
          </w:p>
        </w:tc>
        <w:tc>
          <w:tcPr>
            <w:tcW w:w="5183" w:type="dxa"/>
            <w:vMerge w:val="restart"/>
            <w:vAlign w:val="center"/>
          </w:tcPr>
          <w:p w14:paraId="0CFB3975" w14:textId="77777777" w:rsidR="00455D96" w:rsidRPr="00691C9B" w:rsidRDefault="00455D96" w:rsidP="001C00FF">
            <w:pP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Meeting minutes / Task assigned</w:t>
            </w:r>
          </w:p>
        </w:tc>
        <w:tc>
          <w:tcPr>
            <w:tcW w:w="3366" w:type="dxa"/>
            <w:gridSpan w:val="2"/>
          </w:tcPr>
          <w:p w14:paraId="1CD805AA" w14:textId="77777777" w:rsidR="00455D96" w:rsidRPr="00691C9B" w:rsidRDefault="00455D96" w:rsidP="001C00F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Satisfactory</w:t>
            </w:r>
          </w:p>
        </w:tc>
        <w:tc>
          <w:tcPr>
            <w:tcW w:w="1543" w:type="dxa"/>
            <w:vMerge w:val="restart"/>
            <w:vAlign w:val="center"/>
          </w:tcPr>
          <w:p w14:paraId="265DFB2A" w14:textId="77777777" w:rsidR="00455D96" w:rsidRPr="00691C9B" w:rsidRDefault="00455D96" w:rsidP="001C00F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Next Date</w:t>
            </w:r>
          </w:p>
        </w:tc>
        <w:tc>
          <w:tcPr>
            <w:tcW w:w="2505" w:type="dxa"/>
            <w:vMerge w:val="restart"/>
            <w:vAlign w:val="center"/>
          </w:tcPr>
          <w:p w14:paraId="7E793AC5" w14:textId="77777777" w:rsidR="00455D96" w:rsidRPr="00691C9B" w:rsidRDefault="00455D96" w:rsidP="001C00F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szCs w:val="22"/>
              </w:rPr>
              <w:t>Supervisor Signature</w:t>
            </w:r>
          </w:p>
        </w:tc>
      </w:tr>
      <w:tr w:rsidR="00455D96" w:rsidRPr="00EA7CB5" w14:paraId="705A3859" w14:textId="77777777" w:rsidTr="001C00FF">
        <w:tc>
          <w:tcPr>
            <w:tcW w:w="1403" w:type="dxa"/>
            <w:vMerge/>
          </w:tcPr>
          <w:p w14:paraId="58DD3A75" w14:textId="77777777" w:rsidR="00455D96" w:rsidRPr="00EA7CB5" w:rsidRDefault="00455D96" w:rsidP="001C00FF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5183" w:type="dxa"/>
            <w:vMerge/>
          </w:tcPr>
          <w:p w14:paraId="3A18838E" w14:textId="77777777" w:rsidR="00455D96" w:rsidRPr="00EA7CB5" w:rsidRDefault="00455D96" w:rsidP="001C00FF">
            <w:pPr>
              <w:rPr>
                <w:rFonts w:asciiTheme="majorBidi" w:hAnsiTheme="majorBidi" w:cstheme="majorBidi"/>
                <w:b/>
                <w:bCs/>
                <w:i/>
                <w:iCs/>
              </w:rPr>
            </w:pPr>
          </w:p>
        </w:tc>
        <w:tc>
          <w:tcPr>
            <w:tcW w:w="1683" w:type="dxa"/>
          </w:tcPr>
          <w:p w14:paraId="597BAB63" w14:textId="77777777" w:rsidR="00455D96" w:rsidRPr="00EA7CB5" w:rsidRDefault="00455D96" w:rsidP="001C00F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Yes</w:t>
            </w:r>
          </w:p>
        </w:tc>
        <w:tc>
          <w:tcPr>
            <w:tcW w:w="1683" w:type="dxa"/>
          </w:tcPr>
          <w:p w14:paraId="786AD5C5" w14:textId="77777777" w:rsidR="00455D96" w:rsidRPr="00EA7CB5" w:rsidRDefault="00455D96" w:rsidP="001C00F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</w:rPr>
              <w:t>No</w:t>
            </w:r>
          </w:p>
        </w:tc>
        <w:tc>
          <w:tcPr>
            <w:tcW w:w="1543" w:type="dxa"/>
            <w:vMerge/>
          </w:tcPr>
          <w:p w14:paraId="3597DA7B" w14:textId="77777777" w:rsidR="00455D96" w:rsidRPr="00EA7CB5" w:rsidRDefault="00455D96" w:rsidP="001C00FF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505" w:type="dxa"/>
            <w:vMerge/>
          </w:tcPr>
          <w:p w14:paraId="1DA57A86" w14:textId="77777777" w:rsidR="00455D96" w:rsidRPr="00EA7CB5" w:rsidRDefault="00455D96" w:rsidP="001C00FF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455D96" w:rsidRPr="00EA7CB5" w14:paraId="45E779D6" w14:textId="77777777" w:rsidTr="001C00FF">
        <w:trPr>
          <w:trHeight w:val="8476"/>
        </w:trPr>
        <w:tc>
          <w:tcPr>
            <w:tcW w:w="1403" w:type="dxa"/>
          </w:tcPr>
          <w:p w14:paraId="5030AE16" w14:textId="558809CD" w:rsidR="00455D96" w:rsidRPr="00EA7CB5" w:rsidRDefault="00455D96" w:rsidP="001C00F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17/04/2026
11:15 – 11:40</w:t>
            </w:r>
          </w:p>
        </w:tc>
        <w:tc>
          <w:tcPr>
            <w:tcW w:w="5183" w:type="dxa"/>
          </w:tcPr>
          <w:p w14:paraId="18F36BC5" w14:textId="41EA533C" w:rsidR="00455D96" w:rsidRPr="009973FF" w:rsidRDefault="00455D96" w:rsidP="009973FF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- Final system review on live production environment completed successfully.</w:t>
            </w:r>
            <w:r>
              <w:rPr>
                <w:rFonts w:asciiTheme="majorBidi" w:hAnsiTheme="majorBidi" w:cstheme="majorBidi"/>
              </w:rPr>
              <w:t xml:space="preserve">- FYP report draft reviewed and approved with minor corrections noted.</w:t>
            </w:r>
            <w:r>
              <w:rPr>
                <w:rFonts w:asciiTheme="majorBidi" w:hAnsiTheme="majorBidi" w:cstheme="majorBidi"/>
              </w:rPr>
              <w:t xml:space="preserve">- System test results and deployment documentation verified.</w:t>
            </w:r>
            <w:r>
              <w:rPr>
                <w:rFonts w:asciiTheme="majorBidi" w:hAnsiTheme="majorBidi" w:cstheme="majorBidi"/>
              </w:rPr>
              <w:t xml:space="preserve">- Task: Finalize and submit FYP report; prepare defense presentation slides.</w:t>
            </w:r>
          </w:p>
        </w:tc>
        <w:tc>
          <w:tcPr>
            <w:tcW w:w="1683" w:type="dxa"/>
          </w:tcPr>
          <w:p w14:paraId="4D7A25AE" w14:textId="44CB2F81" w:rsidR="00455D96" w:rsidRPr="00EA7CB5" w:rsidRDefault="00455D96" w:rsidP="001C00F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✓</w:t>
            </w:r>
          </w:p>
        </w:tc>
        <w:tc>
          <w:tcPr>
            <w:tcW w:w="1683" w:type="dxa"/>
          </w:tcPr>
          <w:p w14:paraId="62045821" w14:textId="77777777" w:rsidR="00455D96" w:rsidRPr="00EA7CB5" w:rsidRDefault="00455D96" w:rsidP="001C00FF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543" w:type="dxa"/>
          </w:tcPr>
          <w:p w14:paraId="5BB5D49C" w14:textId="77777777" w:rsidR="00455D96" w:rsidRPr="00EA7CB5" w:rsidRDefault="00455D96" w:rsidP="001C00F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</w:rPr>
              <w:t xml:space="preserve">Submission / Defense</w:t>
            </w:r>
          </w:p>
        </w:tc>
        <w:tc>
          <w:tcPr>
            <w:tcW w:w="2505" w:type="dxa"/>
          </w:tcPr>
          <w:p w14:paraId="69AA50B7" w14:textId="77777777" w:rsidR="00455D96" w:rsidRPr="00EA7CB5" w:rsidRDefault="00455D96" w:rsidP="001C00FF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5C39DC29" w14:textId="77777777" w:rsidR="00455D96" w:rsidRPr="008C590F" w:rsidRDefault="00455D96" w:rsidP="00691C9B">
      <w:pPr>
        <w:tabs>
          <w:tab w:val="left" w:pos="5880"/>
        </w:tabs>
        <w:rPr>
          <w:rFonts w:ascii="Times New Roman" w:hAnsi="Times New Roman"/>
          <w:sz w:val="24"/>
          <w:szCs w:val="24"/>
        </w:rPr>
      </w:pPr>
    </w:p>
    <w:sectPr w:rsidR="00455D96" w:rsidRPr="008C590F" w:rsidSect="00533C0D">
      <w:footerReference w:type="even" r:id="rId7"/>
      <w:footerReference w:type="default" r:id="rId8"/>
      <w:headerReference w:type="first" r:id="rId9"/>
      <w:footerReference w:type="first" r:id="rId10"/>
      <w:pgSz w:w="15840" w:h="12240" w:orient="landscape"/>
      <w:pgMar w:top="1440" w:right="1440" w:bottom="1440" w:left="1440" w:header="720" w:footer="5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00501C" w14:textId="77777777" w:rsidR="00700814" w:rsidRDefault="00700814" w:rsidP="00D65E51">
      <w:r>
        <w:separator/>
      </w:r>
    </w:p>
  </w:endnote>
  <w:endnote w:type="continuationSeparator" w:id="0">
    <w:p w14:paraId="3224A9F7" w14:textId="77777777" w:rsidR="00700814" w:rsidRDefault="00700814" w:rsidP="00D65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DF70A0" w14:textId="40A485B3" w:rsidR="000C7B24" w:rsidRDefault="009577EF" w:rsidP="00DA4CC2">
    <w:pPr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C7B2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73FF">
      <w:rPr>
        <w:rStyle w:val="PageNumber"/>
        <w:noProof/>
      </w:rPr>
      <w:t>2</w:t>
    </w:r>
    <w:r>
      <w:rPr>
        <w:rStyle w:val="PageNumber"/>
      </w:rPr>
      <w:fldChar w:fldCharType="end"/>
    </w:r>
  </w:p>
  <w:p w14:paraId="6DF0901A" w14:textId="77777777" w:rsidR="000C7B24" w:rsidRDefault="000C7B24" w:rsidP="00DA4CC2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8067246"/>
      <w:docPartObj>
        <w:docPartGallery w:val="Page Numbers (Bottom of Page)"/>
        <w:docPartUnique/>
      </w:docPartObj>
    </w:sdtPr>
    <w:sdtEndPr/>
    <w:sdtContent>
      <w:sdt>
        <w:sdtPr>
          <w:id w:val="-669407921"/>
          <w:docPartObj>
            <w:docPartGallery w:val="Page Numbers (Top of Page)"/>
            <w:docPartUnique/>
          </w:docPartObj>
        </w:sdtPr>
        <w:sdtEndPr/>
        <w:sdtContent>
          <w:p w14:paraId="49F18718" w14:textId="6FC62433" w:rsidR="0081732E" w:rsidRDefault="009577EF">
            <w:pPr>
              <w:pStyle w:val="Footer"/>
              <w:jc w:val="center"/>
            </w:pPr>
            <w:r w:rsidRPr="0081732E">
              <w:fldChar w:fldCharType="begin"/>
            </w:r>
            <w:r w:rsidR="0081732E" w:rsidRPr="0081732E">
              <w:instrText xml:space="preserve"> PAGE </w:instrText>
            </w:r>
            <w:r w:rsidRPr="0081732E">
              <w:fldChar w:fldCharType="separate"/>
            </w:r>
            <w:r w:rsidR="00E85785">
              <w:rPr>
                <w:noProof/>
              </w:rPr>
              <w:t>4</w:t>
            </w:r>
            <w:r w:rsidRPr="0081732E">
              <w:fldChar w:fldCharType="end"/>
            </w:r>
            <w:r w:rsidR="0081732E" w:rsidRPr="0081732E">
              <w:t>/</w:t>
            </w:r>
            <w:r w:rsidRPr="0081732E">
              <w:fldChar w:fldCharType="begin"/>
            </w:r>
            <w:r w:rsidR="0081732E" w:rsidRPr="0081732E">
              <w:instrText xml:space="preserve"> NUMPAGES  </w:instrText>
            </w:r>
            <w:r w:rsidRPr="0081732E">
              <w:fldChar w:fldCharType="separate"/>
            </w:r>
            <w:r w:rsidR="00E85785">
              <w:rPr>
                <w:noProof/>
              </w:rPr>
              <w:t>6</w:t>
            </w:r>
            <w:r w:rsidRPr="0081732E">
              <w:fldChar w:fldCharType="end"/>
            </w:r>
          </w:p>
        </w:sdtContent>
      </w:sdt>
    </w:sdtContent>
  </w:sdt>
  <w:p w14:paraId="51D88846" w14:textId="77777777" w:rsidR="000C7B24" w:rsidRPr="00DD750C" w:rsidRDefault="000C7B24" w:rsidP="00DD750C">
    <w:pPr>
      <w:pStyle w:val="Footer"/>
      <w:jc w:val="center"/>
      <w:rPr>
        <w:rFonts w:ascii="Times New Roman" w:hAnsi="Times New Roman"/>
        <w:sz w:val="19"/>
        <w:szCs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33611788"/>
      <w:docPartObj>
        <w:docPartGallery w:val="Page Numbers (Bottom of Page)"/>
        <w:docPartUnique/>
      </w:docPartObj>
    </w:sdtPr>
    <w:sdtEndPr/>
    <w:sdtContent>
      <w:sdt>
        <w:sdtPr>
          <w:id w:val="-386031866"/>
          <w:docPartObj>
            <w:docPartGallery w:val="Page Numbers (Top of Page)"/>
            <w:docPartUnique/>
          </w:docPartObj>
        </w:sdtPr>
        <w:sdtEndPr/>
        <w:sdtContent>
          <w:p w14:paraId="5300CD8D" w14:textId="73750F90" w:rsidR="0081732E" w:rsidRDefault="009577EF" w:rsidP="0081732E">
            <w:pPr>
              <w:pStyle w:val="Footer"/>
              <w:jc w:val="center"/>
            </w:pPr>
            <w:r w:rsidRPr="0081732E">
              <w:fldChar w:fldCharType="begin"/>
            </w:r>
            <w:r w:rsidR="0081732E" w:rsidRPr="0081732E">
              <w:instrText xml:space="preserve"> PAGE </w:instrText>
            </w:r>
            <w:r w:rsidRPr="0081732E">
              <w:fldChar w:fldCharType="separate"/>
            </w:r>
            <w:r w:rsidR="00BB206D">
              <w:rPr>
                <w:noProof/>
              </w:rPr>
              <w:t>1</w:t>
            </w:r>
            <w:r w:rsidRPr="0081732E">
              <w:fldChar w:fldCharType="end"/>
            </w:r>
            <w:r w:rsidR="0081732E" w:rsidRPr="0081732E">
              <w:t>/</w:t>
            </w:r>
            <w:r w:rsidRPr="0081732E">
              <w:fldChar w:fldCharType="begin"/>
            </w:r>
            <w:r w:rsidR="0081732E" w:rsidRPr="0081732E">
              <w:instrText xml:space="preserve"> NUMPAGES  </w:instrText>
            </w:r>
            <w:r w:rsidRPr="0081732E">
              <w:fldChar w:fldCharType="separate"/>
            </w:r>
            <w:r w:rsidR="00BB206D">
              <w:rPr>
                <w:noProof/>
              </w:rPr>
              <w:t>6</w:t>
            </w:r>
            <w:r w:rsidRPr="0081732E">
              <w:fldChar w:fldCharType="end"/>
            </w:r>
          </w:p>
        </w:sdtContent>
      </w:sdt>
    </w:sdtContent>
  </w:sdt>
  <w:p w14:paraId="60DA88BD" w14:textId="77777777" w:rsidR="00352096" w:rsidRPr="0081732E" w:rsidRDefault="00352096" w:rsidP="0081732E">
    <w:pPr>
      <w:pStyle w:val="Footer"/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E94BE" w14:textId="77777777" w:rsidR="00700814" w:rsidRDefault="00700814" w:rsidP="00D65E51">
      <w:r>
        <w:separator/>
      </w:r>
    </w:p>
  </w:footnote>
  <w:footnote w:type="continuationSeparator" w:id="0">
    <w:p w14:paraId="036CD919" w14:textId="77777777" w:rsidR="00700814" w:rsidRDefault="00700814" w:rsidP="00D65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931" w:type="dxa"/>
      <w:jc w:val="center"/>
      <w:tblInd w:w="0" w:type="dxa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72" w:type="dxa"/>
        <w:right w:w="115" w:type="dxa"/>
      </w:tblCellMar>
      <w:tblLook w:val="04A0" w:firstRow="1" w:lastRow="0" w:firstColumn="1" w:lastColumn="0" w:noHBand="0" w:noVBand="1"/>
    </w:tblPr>
    <w:tblGrid>
      <w:gridCol w:w="2718"/>
      <w:gridCol w:w="8213"/>
    </w:tblGrid>
    <w:tr w:rsidR="002F2415" w:rsidRPr="00867B85" w14:paraId="6E243B30" w14:textId="77777777" w:rsidTr="002F2415">
      <w:trPr>
        <w:trHeight w:val="527"/>
        <w:jc w:val="center"/>
      </w:trPr>
      <w:tc>
        <w:tcPr>
          <w:tcW w:w="1243" w:type="pct"/>
          <w:vMerge w:val="restart"/>
        </w:tcPr>
        <w:p w14:paraId="7F87DB83" w14:textId="77777777" w:rsidR="002F2415" w:rsidRPr="003B2310" w:rsidRDefault="002F2415" w:rsidP="002F2415">
          <w:pPr>
            <w:pStyle w:val="Header"/>
            <w:tabs>
              <w:tab w:val="right" w:pos="9106"/>
            </w:tabs>
            <w:rPr>
              <w:rFonts w:asciiTheme="majorHAnsi" w:hAnsiTheme="majorHAnsi" w:cs="Traditional Arabic"/>
              <w:b/>
              <w:bCs/>
              <w:sz w:val="2"/>
              <w:szCs w:val="2"/>
              <w:lang w:eastAsia="fr-FR"/>
            </w:rPr>
          </w:pPr>
          <w:r w:rsidRPr="003B2310">
            <w:rPr>
              <w:rFonts w:asciiTheme="majorHAnsi" w:hAnsiTheme="majorHAnsi"/>
              <w:noProof/>
              <w:sz w:val="2"/>
              <w:szCs w:val="2"/>
            </w:rPr>
            <w:drawing>
              <wp:anchor distT="0" distB="0" distL="114300" distR="114300" simplePos="0" relativeHeight="251662336" behindDoc="0" locked="0" layoutInCell="1" allowOverlap="1" wp14:anchorId="5C9477E0" wp14:editId="46C7B19A">
                <wp:simplePos x="0" y="0"/>
                <wp:positionH relativeFrom="column">
                  <wp:posOffset>-21590</wp:posOffset>
                </wp:positionH>
                <wp:positionV relativeFrom="paragraph">
                  <wp:posOffset>31750</wp:posOffset>
                </wp:positionV>
                <wp:extent cx="1607185" cy="561975"/>
                <wp:effectExtent l="0" t="0" r="0" b="0"/>
                <wp:wrapSquare wrapText="bothSides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7185" cy="5619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757" w:type="pct"/>
          <w:vAlign w:val="center"/>
        </w:tcPr>
        <w:p w14:paraId="19FD3464" w14:textId="77777777" w:rsidR="002F2415" w:rsidRPr="00364F29" w:rsidRDefault="002F2415" w:rsidP="00364F29">
          <w:pPr>
            <w:pStyle w:val="Header"/>
            <w:tabs>
              <w:tab w:val="right" w:pos="9106"/>
            </w:tabs>
            <w:jc w:val="right"/>
            <w:rPr>
              <w:rFonts w:asciiTheme="majorHAnsi" w:hAnsiTheme="majorHAnsi" w:cs="Traditional Arabic"/>
              <w:sz w:val="24"/>
              <w:szCs w:val="24"/>
              <w:lang w:eastAsia="fr-FR"/>
            </w:rPr>
          </w:pPr>
        </w:p>
        <w:p w14:paraId="21CFA74A" w14:textId="77777777" w:rsidR="002F2415" w:rsidRPr="00F0784F" w:rsidRDefault="00EB3975" w:rsidP="00364F29">
          <w:pPr>
            <w:pStyle w:val="Header"/>
            <w:tabs>
              <w:tab w:val="right" w:pos="9106"/>
            </w:tabs>
            <w:jc w:val="right"/>
            <w:rPr>
              <w:rFonts w:asciiTheme="majorHAnsi" w:hAnsiTheme="majorHAnsi" w:cs="Traditional Arabic"/>
              <w:sz w:val="24"/>
              <w:szCs w:val="24"/>
              <w:lang w:eastAsia="fr-FR"/>
            </w:rPr>
          </w:pPr>
          <w:r>
            <w:rPr>
              <w:rFonts w:asciiTheme="majorHAnsi" w:hAnsiTheme="majorHAnsi" w:cs="Traditional Arabic"/>
              <w:sz w:val="24"/>
              <w:szCs w:val="24"/>
              <w:lang w:eastAsia="fr-FR"/>
            </w:rPr>
            <w:t>Faculty of Engineering</w:t>
          </w:r>
          <w:r w:rsidR="002F2415" w:rsidRPr="00F0784F">
            <w:rPr>
              <w:rFonts w:asciiTheme="majorHAnsi" w:hAnsiTheme="majorHAnsi" w:cs="Traditional Arabic"/>
              <w:sz w:val="24"/>
              <w:szCs w:val="24"/>
              <w:lang w:eastAsia="fr-FR"/>
            </w:rPr>
            <w:t xml:space="preserve"> </w:t>
          </w:r>
        </w:p>
        <w:p w14:paraId="365175E2" w14:textId="2B28E871" w:rsidR="002F2415" w:rsidRPr="00364F29" w:rsidRDefault="00364F29" w:rsidP="00364F29">
          <w:pPr>
            <w:pStyle w:val="Header"/>
            <w:tabs>
              <w:tab w:val="right" w:pos="9106"/>
            </w:tabs>
            <w:jc w:val="right"/>
            <w:rPr>
              <w:rFonts w:asciiTheme="majorHAnsi" w:hAnsiTheme="majorHAnsi" w:cs="Traditional Arabic"/>
              <w:sz w:val="24"/>
              <w:szCs w:val="24"/>
              <w:lang w:eastAsia="fr-FR"/>
            </w:rPr>
          </w:pPr>
          <w:r w:rsidRPr="00364F29">
            <w:rPr>
              <w:rFonts w:asciiTheme="majorHAnsi" w:hAnsiTheme="majorHAnsi" w:cs="Traditional Arabic"/>
              <w:sz w:val="24"/>
              <w:szCs w:val="24"/>
              <w:lang w:eastAsia="fr-FR"/>
            </w:rPr>
            <w:t>Department of Technology in Computer Science</w:t>
          </w:r>
        </w:p>
      </w:tc>
    </w:tr>
    <w:tr w:rsidR="002F2415" w:rsidRPr="0084565F" w14:paraId="66F30677" w14:textId="77777777" w:rsidTr="002F2415">
      <w:trPr>
        <w:trHeight w:val="475"/>
        <w:jc w:val="center"/>
      </w:trPr>
      <w:tc>
        <w:tcPr>
          <w:tcW w:w="1243" w:type="pct"/>
          <w:vMerge/>
          <w:vAlign w:val="center"/>
        </w:tcPr>
        <w:p w14:paraId="7EFF8357" w14:textId="77777777" w:rsidR="002F2415" w:rsidRPr="0084565F" w:rsidRDefault="002F2415" w:rsidP="002F2415">
          <w:pPr>
            <w:tabs>
              <w:tab w:val="right" w:pos="9106"/>
            </w:tabs>
            <w:spacing w:line="276" w:lineRule="auto"/>
            <w:jc w:val="right"/>
            <w:rPr>
              <w:rFonts w:asciiTheme="majorHAnsi" w:hAnsiTheme="majorHAnsi" w:cs="Traditional Arabic"/>
              <w:i/>
              <w:iCs/>
              <w:sz w:val="28"/>
              <w:szCs w:val="28"/>
              <w:lang w:eastAsia="fr-FR"/>
            </w:rPr>
          </w:pPr>
        </w:p>
      </w:tc>
      <w:tc>
        <w:tcPr>
          <w:tcW w:w="3757" w:type="pct"/>
          <w:vAlign w:val="center"/>
        </w:tcPr>
        <w:p w14:paraId="2B5E97D1" w14:textId="2D68D4DA" w:rsidR="002F2415" w:rsidRPr="0084565F" w:rsidRDefault="00EB3975" w:rsidP="002F2415">
          <w:pPr>
            <w:tabs>
              <w:tab w:val="right" w:pos="9106"/>
            </w:tabs>
            <w:spacing w:line="276" w:lineRule="auto"/>
            <w:jc w:val="right"/>
            <w:rPr>
              <w:rFonts w:asciiTheme="majorHAnsi" w:hAnsiTheme="majorHAnsi" w:cs="Traditional Arabic"/>
              <w:i/>
              <w:iCs/>
              <w:sz w:val="28"/>
              <w:szCs w:val="28"/>
              <w:lang w:eastAsia="fr-FR"/>
            </w:rPr>
          </w:pPr>
          <w:r>
            <w:rPr>
              <w:rFonts w:asciiTheme="majorHAnsi" w:hAnsiTheme="majorHAnsi" w:cs="Traditional Arabic"/>
              <w:sz w:val="28"/>
              <w:szCs w:val="28"/>
              <w:lang w:eastAsia="fr-FR"/>
            </w:rPr>
            <w:t>Academic year</w:t>
          </w:r>
          <w:r w:rsidR="00952DC6">
            <w:rPr>
              <w:rFonts w:asciiTheme="majorHAnsi" w:hAnsiTheme="majorHAnsi" w:cs="Traditional Arabic"/>
              <w:sz w:val="28"/>
              <w:szCs w:val="28"/>
              <w:lang w:eastAsia="fr-FR"/>
            </w:rPr>
            <w:t>: 202</w:t>
          </w:r>
          <w:r w:rsidR="004B2627">
            <w:rPr>
              <w:rFonts w:asciiTheme="majorHAnsi" w:hAnsiTheme="majorHAnsi" w:cs="Traditional Arabic"/>
              <w:sz w:val="28"/>
              <w:szCs w:val="28"/>
              <w:lang w:eastAsia="fr-FR"/>
            </w:rPr>
            <w:t>5</w:t>
          </w:r>
          <w:r w:rsidR="002F2415">
            <w:rPr>
              <w:rFonts w:asciiTheme="majorHAnsi" w:hAnsiTheme="majorHAnsi" w:cs="Traditional Arabic"/>
              <w:sz w:val="28"/>
              <w:szCs w:val="28"/>
              <w:lang w:eastAsia="fr-FR"/>
            </w:rPr>
            <w:t>-20</w:t>
          </w:r>
          <w:r w:rsidR="00952DC6">
            <w:rPr>
              <w:rFonts w:asciiTheme="majorHAnsi" w:hAnsiTheme="majorHAnsi" w:cs="Traditional Arabic"/>
              <w:sz w:val="28"/>
              <w:szCs w:val="28"/>
              <w:lang w:eastAsia="fr-FR"/>
            </w:rPr>
            <w:t>2</w:t>
          </w:r>
          <w:r w:rsidR="004B2627">
            <w:rPr>
              <w:rFonts w:asciiTheme="majorHAnsi" w:hAnsiTheme="majorHAnsi" w:cs="Traditional Arabic"/>
              <w:sz w:val="28"/>
              <w:szCs w:val="28"/>
              <w:lang w:eastAsia="fr-FR"/>
            </w:rPr>
            <w:t>6</w:t>
          </w:r>
        </w:p>
      </w:tc>
    </w:tr>
    <w:tr w:rsidR="002F2415" w:rsidRPr="00867B85" w14:paraId="3DC5E934" w14:textId="77777777" w:rsidTr="002F2415">
      <w:trPr>
        <w:trHeight w:val="396"/>
        <w:jc w:val="center"/>
      </w:trPr>
      <w:tc>
        <w:tcPr>
          <w:tcW w:w="5000" w:type="pct"/>
          <w:gridSpan w:val="2"/>
        </w:tcPr>
        <w:p w14:paraId="144BDF65" w14:textId="37B0AEDF" w:rsidR="002F2415" w:rsidRPr="00B92796" w:rsidRDefault="00533C0D" w:rsidP="002F2415">
          <w:pPr>
            <w:pStyle w:val="Header"/>
            <w:tabs>
              <w:tab w:val="right" w:pos="9106"/>
            </w:tabs>
            <w:jc w:val="center"/>
            <w:rPr>
              <w:rFonts w:asciiTheme="majorHAnsi" w:hAnsiTheme="majorHAnsi" w:cs="Traditional Arabic"/>
              <w:b/>
              <w:bCs/>
              <w:sz w:val="24"/>
              <w:szCs w:val="24"/>
              <w:lang w:eastAsia="fr-FR"/>
            </w:rPr>
          </w:pPr>
          <w:r>
            <w:rPr>
              <w:rFonts w:asciiTheme="majorHAnsi" w:hAnsiTheme="majorHAnsi" w:cs="Traditional Arabic"/>
              <w:b/>
              <w:bCs/>
              <w:i/>
              <w:iCs/>
              <w:sz w:val="32"/>
              <w:szCs w:val="32"/>
              <w:lang w:eastAsia="fr-FR"/>
            </w:rPr>
            <w:t>Final Year Project</w:t>
          </w:r>
          <w:r w:rsidR="002F2415" w:rsidRPr="00B92796">
            <w:rPr>
              <w:rFonts w:asciiTheme="majorHAnsi" w:hAnsiTheme="majorHAnsi" w:cs="Traditional Arabic"/>
              <w:b/>
              <w:bCs/>
              <w:i/>
              <w:iCs/>
              <w:sz w:val="32"/>
              <w:szCs w:val="32"/>
              <w:lang w:eastAsia="fr-FR"/>
            </w:rPr>
            <w:t xml:space="preserve"> - </w:t>
          </w:r>
          <w:r w:rsidR="002F2415" w:rsidRPr="00B92796">
            <w:rPr>
              <w:rFonts w:asciiTheme="majorHAnsi" w:hAnsiTheme="majorHAnsi" w:cs="Traditional Arabic"/>
              <w:b/>
              <w:bCs/>
              <w:i/>
              <w:iCs/>
              <w:sz w:val="24"/>
              <w:szCs w:val="24"/>
              <w:lang w:eastAsia="fr-FR"/>
            </w:rPr>
            <w:t>[</w:t>
          </w:r>
          <w:r w:rsidR="00364F29" w:rsidRPr="00364F29">
            <w:rPr>
              <w:rFonts w:asciiTheme="majorHAnsi" w:hAnsiTheme="majorHAnsi" w:cs="Traditional Arabic"/>
              <w:b/>
              <w:bCs/>
              <w:i/>
              <w:iCs/>
              <w:sz w:val="24"/>
              <w:szCs w:val="24"/>
              <w:lang w:eastAsia="fr-FR"/>
            </w:rPr>
            <w:t>PRFE323-EM10</w:t>
          </w:r>
          <w:r w:rsidR="002F2415" w:rsidRPr="00B92796">
            <w:rPr>
              <w:rFonts w:asciiTheme="majorHAnsi" w:hAnsiTheme="majorHAnsi" w:cs="Traditional Arabic"/>
              <w:b/>
              <w:bCs/>
              <w:i/>
              <w:iCs/>
              <w:sz w:val="24"/>
              <w:szCs w:val="24"/>
              <w:lang w:eastAsia="fr-FR"/>
            </w:rPr>
            <w:t>]</w:t>
          </w:r>
        </w:p>
      </w:tc>
    </w:tr>
    <w:tr w:rsidR="002F2415" w:rsidRPr="00867B85" w14:paraId="7472533C" w14:textId="77777777" w:rsidTr="002F2415">
      <w:trPr>
        <w:trHeight w:val="396"/>
        <w:jc w:val="center"/>
      </w:trPr>
      <w:tc>
        <w:tcPr>
          <w:tcW w:w="5000" w:type="pct"/>
          <w:gridSpan w:val="2"/>
          <w:vAlign w:val="center"/>
        </w:tcPr>
        <w:p w14:paraId="6C903C9D" w14:textId="77777777" w:rsidR="002F2415" w:rsidRPr="002F2415" w:rsidRDefault="00533C0D" w:rsidP="002F2415">
          <w:pPr>
            <w:pStyle w:val="Header"/>
            <w:tabs>
              <w:tab w:val="right" w:pos="9106"/>
            </w:tabs>
            <w:spacing w:before="120" w:after="120"/>
            <w:jc w:val="center"/>
            <w:rPr>
              <w:rFonts w:ascii="Times New Roman" w:hAnsi="Times New Roman" w:cs="Traditional Arabic"/>
              <w:sz w:val="24"/>
              <w:szCs w:val="24"/>
              <w:lang w:eastAsia="fr-FR"/>
            </w:rPr>
          </w:pPr>
          <w:r>
            <w:rPr>
              <w:rFonts w:ascii="Times New Roman" w:hAnsi="Times New Roman" w:cs="Traditional Arabic"/>
              <w:sz w:val="28"/>
              <w:szCs w:val="28"/>
              <w:lang w:eastAsia="fr-FR"/>
            </w:rPr>
            <w:t>FYP Follow-up Sheet</w:t>
          </w:r>
        </w:p>
      </w:tc>
    </w:tr>
  </w:tbl>
  <w:p w14:paraId="60F01CE8" w14:textId="77777777" w:rsidR="000C7B24" w:rsidRPr="00C265ED" w:rsidRDefault="000C7B24" w:rsidP="002F2415">
    <w:pPr>
      <w:pStyle w:val="Header"/>
      <w:rPr>
        <w:lang w:val="fr-B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94C70"/>
    <w:multiLevelType w:val="hybridMultilevel"/>
    <w:tmpl w:val="E0FA9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A47C6"/>
    <w:multiLevelType w:val="hybridMultilevel"/>
    <w:tmpl w:val="B34E4EC8"/>
    <w:lvl w:ilvl="0" w:tplc="A50C68CE">
      <w:start w:val="1"/>
      <w:numFmt w:val="upperRoman"/>
      <w:lvlText w:val="%1."/>
      <w:lvlJc w:val="right"/>
      <w:pPr>
        <w:ind w:left="720" w:hanging="360"/>
      </w:pPr>
      <w:rPr>
        <w:b/>
        <w:bCs/>
        <w:i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16D13"/>
    <w:multiLevelType w:val="hybridMultilevel"/>
    <w:tmpl w:val="690E9BA0"/>
    <w:lvl w:ilvl="0" w:tplc="97FC0F54">
      <w:start w:val="1"/>
      <w:numFmt w:val="bullet"/>
      <w:lvlText w:val="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C714D"/>
    <w:multiLevelType w:val="hybridMultilevel"/>
    <w:tmpl w:val="2B5CAC4A"/>
    <w:lvl w:ilvl="0" w:tplc="3AE031A6">
      <w:numFmt w:val="bullet"/>
      <w:lvlText w:val="-"/>
      <w:lvlJc w:val="left"/>
      <w:pPr>
        <w:ind w:left="1224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4" w15:restartNumberingAfterBreak="0">
    <w:nsid w:val="32DA0AFF"/>
    <w:multiLevelType w:val="hybridMultilevel"/>
    <w:tmpl w:val="138E8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D3446"/>
    <w:multiLevelType w:val="hybridMultilevel"/>
    <w:tmpl w:val="B44418B8"/>
    <w:lvl w:ilvl="0" w:tplc="8B5CB66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1314F"/>
    <w:multiLevelType w:val="hybridMultilevel"/>
    <w:tmpl w:val="B4FE2B26"/>
    <w:lvl w:ilvl="0" w:tplc="51A6CC0E">
      <w:start w:val="1"/>
      <w:numFmt w:val="bullet"/>
      <w:pStyle w:val="ListBullet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1593AF1"/>
    <w:multiLevelType w:val="hybridMultilevel"/>
    <w:tmpl w:val="651C44BA"/>
    <w:lvl w:ilvl="0" w:tplc="A28EAED2">
      <w:start w:val="1"/>
      <w:numFmt w:val="upperRoman"/>
      <w:pStyle w:val="Heading1"/>
      <w:lvlText w:val="%1."/>
      <w:lvlJc w:val="left"/>
      <w:pPr>
        <w:tabs>
          <w:tab w:val="num" w:pos="86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70852B9"/>
    <w:multiLevelType w:val="hybridMultilevel"/>
    <w:tmpl w:val="A7585092"/>
    <w:lvl w:ilvl="0" w:tplc="49F6E78C"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4"/>
  </w:num>
  <w:num w:numId="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>
      <o:colormru v:ext="edit" colors="silver,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73B"/>
    <w:rsid w:val="00024EDB"/>
    <w:rsid w:val="00031785"/>
    <w:rsid w:val="00040CBB"/>
    <w:rsid w:val="000417B1"/>
    <w:rsid w:val="0004212A"/>
    <w:rsid w:val="000436B1"/>
    <w:rsid w:val="000709C9"/>
    <w:rsid w:val="00086EC1"/>
    <w:rsid w:val="000909F7"/>
    <w:rsid w:val="0009161E"/>
    <w:rsid w:val="000C7B24"/>
    <w:rsid w:val="000E1462"/>
    <w:rsid w:val="001010F9"/>
    <w:rsid w:val="00102680"/>
    <w:rsid w:val="00106B29"/>
    <w:rsid w:val="0011713C"/>
    <w:rsid w:val="0012156B"/>
    <w:rsid w:val="00124D8D"/>
    <w:rsid w:val="00125834"/>
    <w:rsid w:val="001503D6"/>
    <w:rsid w:val="00171B36"/>
    <w:rsid w:val="0019123D"/>
    <w:rsid w:val="001A3586"/>
    <w:rsid w:val="001A6590"/>
    <w:rsid w:val="001B1736"/>
    <w:rsid w:val="001B1E29"/>
    <w:rsid w:val="001B501D"/>
    <w:rsid w:val="001B6211"/>
    <w:rsid w:val="001E4F01"/>
    <w:rsid w:val="001E6132"/>
    <w:rsid w:val="001F0776"/>
    <w:rsid w:val="001F5AE2"/>
    <w:rsid w:val="00213C26"/>
    <w:rsid w:val="002450A5"/>
    <w:rsid w:val="002467DC"/>
    <w:rsid w:val="00247403"/>
    <w:rsid w:val="00260F89"/>
    <w:rsid w:val="00263473"/>
    <w:rsid w:val="00263EB1"/>
    <w:rsid w:val="002640A5"/>
    <w:rsid w:val="00274973"/>
    <w:rsid w:val="00285F2F"/>
    <w:rsid w:val="00290696"/>
    <w:rsid w:val="00291939"/>
    <w:rsid w:val="00292ABE"/>
    <w:rsid w:val="002A1CF8"/>
    <w:rsid w:val="002A75ED"/>
    <w:rsid w:val="002C738A"/>
    <w:rsid w:val="002E0AB4"/>
    <w:rsid w:val="002E20B9"/>
    <w:rsid w:val="002F2415"/>
    <w:rsid w:val="00301C67"/>
    <w:rsid w:val="003021FC"/>
    <w:rsid w:val="00315E35"/>
    <w:rsid w:val="00332D2E"/>
    <w:rsid w:val="00350DD0"/>
    <w:rsid w:val="00352096"/>
    <w:rsid w:val="00353573"/>
    <w:rsid w:val="0035442C"/>
    <w:rsid w:val="0036193A"/>
    <w:rsid w:val="00364F29"/>
    <w:rsid w:val="00391252"/>
    <w:rsid w:val="003B4D19"/>
    <w:rsid w:val="003B7184"/>
    <w:rsid w:val="003D5BE6"/>
    <w:rsid w:val="003E37CD"/>
    <w:rsid w:val="003F5297"/>
    <w:rsid w:val="003F6708"/>
    <w:rsid w:val="003F69FA"/>
    <w:rsid w:val="004055F7"/>
    <w:rsid w:val="00415D9B"/>
    <w:rsid w:val="00421B2B"/>
    <w:rsid w:val="00426EF6"/>
    <w:rsid w:val="00442F7B"/>
    <w:rsid w:val="00444B38"/>
    <w:rsid w:val="0044622C"/>
    <w:rsid w:val="00454DF1"/>
    <w:rsid w:val="00455D96"/>
    <w:rsid w:val="00470671"/>
    <w:rsid w:val="00473667"/>
    <w:rsid w:val="00491E22"/>
    <w:rsid w:val="0049706A"/>
    <w:rsid w:val="004A546F"/>
    <w:rsid w:val="004B2627"/>
    <w:rsid w:val="004C78FC"/>
    <w:rsid w:val="004C7A54"/>
    <w:rsid w:val="004D05E5"/>
    <w:rsid w:val="004D4C95"/>
    <w:rsid w:val="004F0060"/>
    <w:rsid w:val="004F173B"/>
    <w:rsid w:val="00502435"/>
    <w:rsid w:val="005204CE"/>
    <w:rsid w:val="00525065"/>
    <w:rsid w:val="00533C0D"/>
    <w:rsid w:val="00535061"/>
    <w:rsid w:val="00541722"/>
    <w:rsid w:val="0055678E"/>
    <w:rsid w:val="00572ED1"/>
    <w:rsid w:val="00576529"/>
    <w:rsid w:val="0057773D"/>
    <w:rsid w:val="005B52C6"/>
    <w:rsid w:val="005B5DC0"/>
    <w:rsid w:val="005B6D8E"/>
    <w:rsid w:val="005D192D"/>
    <w:rsid w:val="005E1774"/>
    <w:rsid w:val="00602D91"/>
    <w:rsid w:val="00606BFB"/>
    <w:rsid w:val="00610C03"/>
    <w:rsid w:val="0063182A"/>
    <w:rsid w:val="00661029"/>
    <w:rsid w:val="00663A74"/>
    <w:rsid w:val="00672E94"/>
    <w:rsid w:val="006865F8"/>
    <w:rsid w:val="00691C9B"/>
    <w:rsid w:val="00692152"/>
    <w:rsid w:val="006B53B6"/>
    <w:rsid w:val="006B7E13"/>
    <w:rsid w:val="006E3014"/>
    <w:rsid w:val="006F150B"/>
    <w:rsid w:val="006F7442"/>
    <w:rsid w:val="00700814"/>
    <w:rsid w:val="00701186"/>
    <w:rsid w:val="00703243"/>
    <w:rsid w:val="007124A7"/>
    <w:rsid w:val="00722DD9"/>
    <w:rsid w:val="007263E2"/>
    <w:rsid w:val="00734E86"/>
    <w:rsid w:val="0073698D"/>
    <w:rsid w:val="00743179"/>
    <w:rsid w:val="00754CBB"/>
    <w:rsid w:val="00766A5A"/>
    <w:rsid w:val="0078070E"/>
    <w:rsid w:val="00782CCA"/>
    <w:rsid w:val="007842E6"/>
    <w:rsid w:val="007D140D"/>
    <w:rsid w:val="007F31D8"/>
    <w:rsid w:val="007F3583"/>
    <w:rsid w:val="007F35BC"/>
    <w:rsid w:val="00815764"/>
    <w:rsid w:val="0081732E"/>
    <w:rsid w:val="008212ED"/>
    <w:rsid w:val="008450DC"/>
    <w:rsid w:val="008519D5"/>
    <w:rsid w:val="0085636F"/>
    <w:rsid w:val="00857E6C"/>
    <w:rsid w:val="0086448F"/>
    <w:rsid w:val="00867F15"/>
    <w:rsid w:val="00882474"/>
    <w:rsid w:val="00887F9E"/>
    <w:rsid w:val="008959DA"/>
    <w:rsid w:val="008A18C3"/>
    <w:rsid w:val="008A59A4"/>
    <w:rsid w:val="008A6165"/>
    <w:rsid w:val="008C590F"/>
    <w:rsid w:val="008D02D0"/>
    <w:rsid w:val="008E2435"/>
    <w:rsid w:val="008F04A3"/>
    <w:rsid w:val="0090621C"/>
    <w:rsid w:val="00917A86"/>
    <w:rsid w:val="00931666"/>
    <w:rsid w:val="00946206"/>
    <w:rsid w:val="0094782A"/>
    <w:rsid w:val="0095195E"/>
    <w:rsid w:val="00951ADB"/>
    <w:rsid w:val="00952DC6"/>
    <w:rsid w:val="009544FF"/>
    <w:rsid w:val="009577EF"/>
    <w:rsid w:val="00961DAE"/>
    <w:rsid w:val="009658B0"/>
    <w:rsid w:val="00967360"/>
    <w:rsid w:val="00970EA0"/>
    <w:rsid w:val="0097381D"/>
    <w:rsid w:val="00982B29"/>
    <w:rsid w:val="009907EB"/>
    <w:rsid w:val="00992633"/>
    <w:rsid w:val="009973FF"/>
    <w:rsid w:val="009A422F"/>
    <w:rsid w:val="009C2272"/>
    <w:rsid w:val="009C512F"/>
    <w:rsid w:val="009D64AD"/>
    <w:rsid w:val="009E7773"/>
    <w:rsid w:val="009F4E29"/>
    <w:rsid w:val="00A05503"/>
    <w:rsid w:val="00A071EB"/>
    <w:rsid w:val="00A202B5"/>
    <w:rsid w:val="00A43082"/>
    <w:rsid w:val="00A479CA"/>
    <w:rsid w:val="00A547F0"/>
    <w:rsid w:val="00A57AC3"/>
    <w:rsid w:val="00A6662D"/>
    <w:rsid w:val="00A7449C"/>
    <w:rsid w:val="00A94132"/>
    <w:rsid w:val="00A94AD7"/>
    <w:rsid w:val="00AB3202"/>
    <w:rsid w:val="00AB34E9"/>
    <w:rsid w:val="00AC2EA9"/>
    <w:rsid w:val="00AC5980"/>
    <w:rsid w:val="00AD03C4"/>
    <w:rsid w:val="00AD0F38"/>
    <w:rsid w:val="00AE551B"/>
    <w:rsid w:val="00AF58F2"/>
    <w:rsid w:val="00B03745"/>
    <w:rsid w:val="00B1226B"/>
    <w:rsid w:val="00B1269A"/>
    <w:rsid w:val="00B131FF"/>
    <w:rsid w:val="00B1335B"/>
    <w:rsid w:val="00B652A0"/>
    <w:rsid w:val="00B7167F"/>
    <w:rsid w:val="00B739CC"/>
    <w:rsid w:val="00B753FC"/>
    <w:rsid w:val="00B81C5B"/>
    <w:rsid w:val="00B92ACA"/>
    <w:rsid w:val="00B97026"/>
    <w:rsid w:val="00BB053A"/>
    <w:rsid w:val="00BB206D"/>
    <w:rsid w:val="00BC3623"/>
    <w:rsid w:val="00BD1FA0"/>
    <w:rsid w:val="00BD6BBA"/>
    <w:rsid w:val="00BE155A"/>
    <w:rsid w:val="00BE41BF"/>
    <w:rsid w:val="00BF54BA"/>
    <w:rsid w:val="00C0055D"/>
    <w:rsid w:val="00C11DB2"/>
    <w:rsid w:val="00C2036C"/>
    <w:rsid w:val="00C224B4"/>
    <w:rsid w:val="00C265ED"/>
    <w:rsid w:val="00C3057C"/>
    <w:rsid w:val="00C37510"/>
    <w:rsid w:val="00C44CB8"/>
    <w:rsid w:val="00C60B82"/>
    <w:rsid w:val="00C639EA"/>
    <w:rsid w:val="00C834F2"/>
    <w:rsid w:val="00C90C3C"/>
    <w:rsid w:val="00CA221E"/>
    <w:rsid w:val="00CA3B5C"/>
    <w:rsid w:val="00CB4D86"/>
    <w:rsid w:val="00CB735A"/>
    <w:rsid w:val="00CC6057"/>
    <w:rsid w:val="00CC63E9"/>
    <w:rsid w:val="00CC78D5"/>
    <w:rsid w:val="00CD7BFA"/>
    <w:rsid w:val="00CE3A3E"/>
    <w:rsid w:val="00CF0E71"/>
    <w:rsid w:val="00CF2E33"/>
    <w:rsid w:val="00CF5453"/>
    <w:rsid w:val="00D133F5"/>
    <w:rsid w:val="00D143C7"/>
    <w:rsid w:val="00D16D4D"/>
    <w:rsid w:val="00D246F6"/>
    <w:rsid w:val="00D25183"/>
    <w:rsid w:val="00D265FB"/>
    <w:rsid w:val="00D559A2"/>
    <w:rsid w:val="00D601ED"/>
    <w:rsid w:val="00D65E51"/>
    <w:rsid w:val="00D74C66"/>
    <w:rsid w:val="00D83916"/>
    <w:rsid w:val="00D85C6D"/>
    <w:rsid w:val="00D942C7"/>
    <w:rsid w:val="00DA4CC2"/>
    <w:rsid w:val="00DA6687"/>
    <w:rsid w:val="00DD750C"/>
    <w:rsid w:val="00E03075"/>
    <w:rsid w:val="00E414BC"/>
    <w:rsid w:val="00E42BA2"/>
    <w:rsid w:val="00E55158"/>
    <w:rsid w:val="00E5699F"/>
    <w:rsid w:val="00E62C93"/>
    <w:rsid w:val="00E64376"/>
    <w:rsid w:val="00E7325A"/>
    <w:rsid w:val="00E7617E"/>
    <w:rsid w:val="00E77571"/>
    <w:rsid w:val="00E776A1"/>
    <w:rsid w:val="00E848CF"/>
    <w:rsid w:val="00E85785"/>
    <w:rsid w:val="00E9350A"/>
    <w:rsid w:val="00E95F98"/>
    <w:rsid w:val="00EA7F5E"/>
    <w:rsid w:val="00EB3975"/>
    <w:rsid w:val="00EB5EB4"/>
    <w:rsid w:val="00EC382C"/>
    <w:rsid w:val="00EC6F56"/>
    <w:rsid w:val="00EC7FD3"/>
    <w:rsid w:val="00ED4988"/>
    <w:rsid w:val="00EE0698"/>
    <w:rsid w:val="00EE686B"/>
    <w:rsid w:val="00F04C7E"/>
    <w:rsid w:val="00F12545"/>
    <w:rsid w:val="00F23BEF"/>
    <w:rsid w:val="00F37262"/>
    <w:rsid w:val="00F439E0"/>
    <w:rsid w:val="00F46A9F"/>
    <w:rsid w:val="00F511F4"/>
    <w:rsid w:val="00F54592"/>
    <w:rsid w:val="00F56E79"/>
    <w:rsid w:val="00F625A0"/>
    <w:rsid w:val="00F63E86"/>
    <w:rsid w:val="00F6675A"/>
    <w:rsid w:val="00F7496D"/>
    <w:rsid w:val="00F74974"/>
    <w:rsid w:val="00F870A5"/>
    <w:rsid w:val="00F95C27"/>
    <w:rsid w:val="00F95F91"/>
    <w:rsid w:val="00FD00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silver,#ddd"/>
    </o:shapedefaults>
    <o:shapelayout v:ext="edit">
      <o:idmap v:ext="edit" data="1"/>
    </o:shapelayout>
  </w:shapeDefaults>
  <w:decimalSymbol w:val="."/>
  <w:listSeparator w:val=","/>
  <w14:docId w14:val="5E248870"/>
  <w15:docId w15:val="{A78FAA86-346F-40C6-8C74-51E2492A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1CF8"/>
    <w:rPr>
      <w:rFonts w:ascii="Century Gothic" w:hAnsi="Century Gothic"/>
    </w:rPr>
  </w:style>
  <w:style w:type="paragraph" w:styleId="Heading1">
    <w:name w:val="heading 1"/>
    <w:next w:val="Normal"/>
    <w:link w:val="Heading1Char"/>
    <w:qFormat/>
    <w:rsid w:val="00CC78D5"/>
    <w:pPr>
      <w:numPr>
        <w:numId w:val="2"/>
      </w:numPr>
      <w:autoSpaceDE w:val="0"/>
      <w:autoSpaceDN w:val="0"/>
      <w:adjustRightInd w:val="0"/>
      <w:spacing w:after="80"/>
      <w:outlineLvl w:val="0"/>
    </w:pPr>
    <w:rPr>
      <w:rFonts w:ascii="Century Gothic" w:hAnsi="Century Gothic" w:cs="Arial"/>
      <w:sz w:val="44"/>
      <w:szCs w:val="44"/>
    </w:rPr>
  </w:style>
  <w:style w:type="paragraph" w:styleId="Heading2">
    <w:name w:val="heading 2"/>
    <w:basedOn w:val="Normal"/>
    <w:next w:val="Normal"/>
    <w:qFormat/>
    <w:rsid w:val="002A1CF8"/>
    <w:pPr>
      <w:autoSpaceDE w:val="0"/>
      <w:autoSpaceDN w:val="0"/>
      <w:adjustRightInd w:val="0"/>
      <w:ind w:left="270" w:hanging="270"/>
      <w:outlineLvl w:val="1"/>
    </w:pPr>
    <w:rPr>
      <w:rFonts w:cs="Arial"/>
      <w:sz w:val="32"/>
      <w:szCs w:val="32"/>
    </w:rPr>
  </w:style>
  <w:style w:type="paragraph" w:styleId="Heading3">
    <w:name w:val="heading 3"/>
    <w:basedOn w:val="Normal"/>
    <w:next w:val="Normal"/>
    <w:qFormat/>
    <w:rsid w:val="002A1CF8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posal">
    <w:name w:val="Proposal"/>
    <w:link w:val="ProposalChar"/>
    <w:rsid w:val="00734E86"/>
    <w:pPr>
      <w:pBdr>
        <w:top w:val="single" w:sz="12" w:space="0" w:color="C0C0C0"/>
      </w:pBdr>
      <w:spacing w:before="1100"/>
    </w:pPr>
    <w:rPr>
      <w:rFonts w:ascii="Century Gothic" w:hAnsi="Century Gothic" w:cs="Arial"/>
      <w:color w:val="C0C0C0"/>
      <w:sz w:val="88"/>
      <w:szCs w:val="44"/>
    </w:rPr>
  </w:style>
  <w:style w:type="character" w:customStyle="1" w:styleId="Heading1Char">
    <w:name w:val="Heading 1 Char"/>
    <w:basedOn w:val="DefaultParagraphFont"/>
    <w:link w:val="Heading1"/>
    <w:rsid w:val="00CC78D5"/>
    <w:rPr>
      <w:rFonts w:ascii="Century Gothic" w:hAnsi="Century Gothic" w:cs="Arial"/>
      <w:sz w:val="44"/>
      <w:szCs w:val="44"/>
    </w:rPr>
  </w:style>
  <w:style w:type="character" w:customStyle="1" w:styleId="ProposalChar">
    <w:name w:val="Proposal Char"/>
    <w:basedOn w:val="Heading1Char"/>
    <w:link w:val="Proposal"/>
    <w:rsid w:val="00734E86"/>
    <w:rPr>
      <w:rFonts w:ascii="Century Gothic" w:hAnsi="Century Gothic" w:cs="Arial"/>
      <w:color w:val="C0C0C0"/>
      <w:sz w:val="88"/>
      <w:szCs w:val="44"/>
    </w:rPr>
  </w:style>
  <w:style w:type="paragraph" w:customStyle="1" w:styleId="OrgNameandDate">
    <w:name w:val="Org Name and Date"/>
    <w:rsid w:val="00606BFB"/>
    <w:rPr>
      <w:rFonts w:ascii="Century Gothic" w:hAnsi="Century Gothic"/>
      <w:sz w:val="28"/>
      <w:szCs w:val="28"/>
    </w:rPr>
  </w:style>
  <w:style w:type="paragraph" w:customStyle="1" w:styleId="ProjectName">
    <w:name w:val="Project Name"/>
    <w:rsid w:val="002A1CF8"/>
    <w:pPr>
      <w:spacing w:before="100"/>
    </w:pPr>
    <w:rPr>
      <w:rFonts w:ascii="Century Gothic" w:hAnsi="Century Gothic"/>
      <w:sz w:val="44"/>
    </w:rPr>
  </w:style>
  <w:style w:type="paragraph" w:styleId="BodyText">
    <w:name w:val="Body Text"/>
    <w:basedOn w:val="Normal"/>
    <w:rsid w:val="008959DA"/>
    <w:pPr>
      <w:spacing w:after="200" w:line="260" w:lineRule="exact"/>
      <w:ind w:left="864"/>
    </w:pPr>
    <w:rPr>
      <w:sz w:val="18"/>
    </w:rPr>
  </w:style>
  <w:style w:type="character" w:styleId="PageNumber">
    <w:name w:val="page number"/>
    <w:basedOn w:val="DefaultParagraphFont"/>
    <w:rsid w:val="00882474"/>
    <w:rPr>
      <w:rFonts w:ascii="Century Gothic" w:hAnsi="Century Gothic"/>
      <w:sz w:val="18"/>
    </w:rPr>
  </w:style>
  <w:style w:type="paragraph" w:styleId="Header">
    <w:name w:val="header"/>
    <w:basedOn w:val="Normal"/>
    <w:link w:val="HeaderChar"/>
    <w:uiPriority w:val="99"/>
    <w:rsid w:val="00DA4CC2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rsid w:val="00734E86"/>
    <w:pPr>
      <w:tabs>
        <w:tab w:val="left" w:pos="720"/>
        <w:tab w:val="right" w:leader="dot" w:pos="8630"/>
      </w:tabs>
      <w:spacing w:before="360"/>
    </w:pPr>
    <w:rPr>
      <w:rFonts w:cs="Arial"/>
      <w:bCs/>
      <w:caps/>
    </w:rPr>
  </w:style>
  <w:style w:type="paragraph" w:customStyle="1" w:styleId="Total">
    <w:name w:val="Total"/>
    <w:basedOn w:val="TableText"/>
    <w:rsid w:val="00CF5453"/>
    <w:pPr>
      <w:jc w:val="right"/>
    </w:pPr>
    <w:rPr>
      <w:b/>
      <w:bCs/>
    </w:rPr>
  </w:style>
  <w:style w:type="paragraph" w:styleId="TOC2">
    <w:name w:val="toc 2"/>
    <w:basedOn w:val="Normal"/>
    <w:next w:val="Normal"/>
    <w:autoRedefine/>
    <w:semiHidden/>
    <w:rsid w:val="00766A5A"/>
    <w:pPr>
      <w:spacing w:before="240"/>
    </w:pPr>
    <w:rPr>
      <w:b/>
      <w:bCs/>
    </w:rPr>
  </w:style>
  <w:style w:type="paragraph" w:styleId="TOC3">
    <w:name w:val="toc 3"/>
    <w:basedOn w:val="Normal"/>
    <w:next w:val="Normal"/>
    <w:autoRedefine/>
    <w:semiHidden/>
    <w:rsid w:val="00766A5A"/>
    <w:pPr>
      <w:ind w:left="240"/>
    </w:pPr>
  </w:style>
  <w:style w:type="paragraph" w:styleId="TOC4">
    <w:name w:val="toc 4"/>
    <w:basedOn w:val="Normal"/>
    <w:next w:val="Normal"/>
    <w:autoRedefine/>
    <w:semiHidden/>
    <w:rsid w:val="00766A5A"/>
    <w:pPr>
      <w:ind w:left="480"/>
    </w:pPr>
  </w:style>
  <w:style w:type="paragraph" w:styleId="TOC5">
    <w:name w:val="toc 5"/>
    <w:basedOn w:val="Normal"/>
    <w:next w:val="Normal"/>
    <w:autoRedefine/>
    <w:semiHidden/>
    <w:rsid w:val="00766A5A"/>
    <w:pPr>
      <w:ind w:left="720"/>
    </w:pPr>
  </w:style>
  <w:style w:type="paragraph" w:styleId="TOC6">
    <w:name w:val="toc 6"/>
    <w:basedOn w:val="Normal"/>
    <w:next w:val="Normal"/>
    <w:autoRedefine/>
    <w:semiHidden/>
    <w:rsid w:val="00766A5A"/>
    <w:pPr>
      <w:ind w:left="960"/>
    </w:pPr>
  </w:style>
  <w:style w:type="paragraph" w:styleId="TOC7">
    <w:name w:val="toc 7"/>
    <w:basedOn w:val="Normal"/>
    <w:next w:val="Normal"/>
    <w:autoRedefine/>
    <w:semiHidden/>
    <w:rsid w:val="00766A5A"/>
    <w:pPr>
      <w:ind w:left="1200"/>
    </w:pPr>
  </w:style>
  <w:style w:type="paragraph" w:styleId="TOC8">
    <w:name w:val="toc 8"/>
    <w:basedOn w:val="Normal"/>
    <w:next w:val="Normal"/>
    <w:autoRedefine/>
    <w:semiHidden/>
    <w:rsid w:val="00766A5A"/>
    <w:pPr>
      <w:ind w:left="1440"/>
    </w:pPr>
  </w:style>
  <w:style w:type="paragraph" w:styleId="TOC9">
    <w:name w:val="toc 9"/>
    <w:basedOn w:val="Normal"/>
    <w:next w:val="Normal"/>
    <w:autoRedefine/>
    <w:semiHidden/>
    <w:rsid w:val="00766A5A"/>
    <w:pPr>
      <w:ind w:left="1680"/>
    </w:pPr>
  </w:style>
  <w:style w:type="table" w:styleId="TableGrid">
    <w:name w:val="Table Grid"/>
    <w:basedOn w:val="TableNormal"/>
    <w:uiPriority w:val="59"/>
    <w:rsid w:val="001B6211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BalloonText">
    <w:name w:val="Balloon Text"/>
    <w:basedOn w:val="Normal"/>
    <w:semiHidden/>
    <w:rsid w:val="002A1CF8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rsid w:val="005E1774"/>
    <w:pPr>
      <w:numPr>
        <w:numId w:val="1"/>
      </w:numPr>
      <w:spacing w:after="240"/>
      <w:ind w:left="1152"/>
    </w:pPr>
    <w:rPr>
      <w:sz w:val="18"/>
    </w:rPr>
  </w:style>
  <w:style w:type="paragraph" w:customStyle="1" w:styleId="TableText">
    <w:name w:val="Table Text"/>
    <w:rsid w:val="001B6211"/>
    <w:rPr>
      <w:rFonts w:ascii="Century Gothic" w:hAnsi="Century Gothic"/>
      <w:sz w:val="16"/>
    </w:rPr>
  </w:style>
  <w:style w:type="paragraph" w:customStyle="1" w:styleId="TableTextBold">
    <w:name w:val="Table Text Bold"/>
    <w:basedOn w:val="TableText"/>
    <w:rsid w:val="00CF5453"/>
    <w:rPr>
      <w:b/>
      <w:color w:val="000000"/>
      <w:szCs w:val="16"/>
    </w:rPr>
  </w:style>
  <w:style w:type="paragraph" w:styleId="Footer">
    <w:name w:val="footer"/>
    <w:basedOn w:val="Normal"/>
    <w:link w:val="FooterChar"/>
    <w:uiPriority w:val="99"/>
    <w:rsid w:val="002E20B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20B9"/>
    <w:rPr>
      <w:rFonts w:ascii="Century Gothic" w:hAnsi="Century Gothic"/>
    </w:rPr>
  </w:style>
  <w:style w:type="character" w:styleId="Hyperlink">
    <w:name w:val="Hyperlink"/>
    <w:basedOn w:val="DefaultParagraphFont"/>
    <w:rsid w:val="00782CC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70671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DD750C"/>
    <w:rPr>
      <w:rFonts w:ascii="Century Gothic" w:hAnsi="Century Gothic"/>
      <w:lang w:val="fr-FR"/>
    </w:rPr>
  </w:style>
  <w:style w:type="paragraph" w:styleId="Title">
    <w:name w:val="Title"/>
    <w:basedOn w:val="Normal"/>
    <w:link w:val="TitleChar"/>
    <w:qFormat/>
    <w:rsid w:val="00C265ED"/>
    <w:pPr>
      <w:jc w:val="center"/>
    </w:pPr>
    <w:rPr>
      <w:rFonts w:ascii="Times New Roman" w:hAnsi="Times New Roman"/>
      <w:b/>
      <w:bCs/>
      <w:sz w:val="28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C265ED"/>
    <w:rPr>
      <w:b/>
      <w:bCs/>
      <w:sz w:val="28"/>
      <w:szCs w:val="24"/>
      <w:u w:val="single"/>
      <w:lang w:val="fr-FR"/>
    </w:rPr>
  </w:style>
  <w:style w:type="paragraph" w:styleId="NoSpacing">
    <w:name w:val="No Spacing"/>
    <w:uiPriority w:val="1"/>
    <w:qFormat/>
    <w:rsid w:val="00533C0D"/>
    <w:rPr>
      <w:rFonts w:asciiTheme="minorHAnsi" w:eastAsiaTheme="minorEastAsia" w:hAnsiTheme="minorHAnsi" w:cstheme="minorBidi"/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Fundraising project proposal.dot</Template>
  <TotalTime>0</TotalTime>
  <Pages>6</Pages>
  <Words>122</Words>
  <Characters>702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antoine Zakhia Douaihy</dc:creator>
  <cp:lastModifiedBy>Windows User</cp:lastModifiedBy>
  <cp:revision>2</cp:revision>
  <cp:lastPrinted>2022-07-03T20:21:00Z</cp:lastPrinted>
  <dcterms:created xsi:type="dcterms:W3CDTF">2026-06-24T10:38:00Z</dcterms:created>
  <dcterms:modified xsi:type="dcterms:W3CDTF">2026-06-24T10:38:00Z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TC060891651033</vt:lpwstr>
  </property>
</Properties>
</file>